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62D3C" w14:textId="5DD08658" w:rsidR="00C7231C" w:rsidRDefault="0066448F" w:rsidP="0066448F">
      <w:pPr>
        <w:pStyle w:val="Title"/>
        <w:rPr>
          <w:sz w:val="40"/>
          <w:szCs w:val="40"/>
        </w:rPr>
      </w:pPr>
      <w:r w:rsidRPr="0066448F">
        <w:rPr>
          <w:sz w:val="40"/>
          <w:szCs w:val="40"/>
        </w:rPr>
        <w:t>Title</w:t>
      </w:r>
      <w:r w:rsidR="005D517A">
        <w:rPr>
          <w:sz w:val="40"/>
          <w:szCs w:val="40"/>
        </w:rPr>
        <w:t xml:space="preserve"> of Report</w:t>
      </w:r>
    </w:p>
    <w:p w14:paraId="242C55C5" w14:textId="77777777" w:rsidR="001726FB" w:rsidRPr="001726FB" w:rsidRDefault="001726FB" w:rsidP="001726FB"/>
    <w:p w14:paraId="09697248" w14:textId="703E70F6" w:rsidR="00DD3D69" w:rsidRPr="0066448F" w:rsidRDefault="0066448F" w:rsidP="0066448F">
      <w:pPr>
        <w:pStyle w:val="Normalnoafterspacing"/>
        <w:jc w:val="center"/>
        <w:rPr>
          <w:rFonts w:asciiTheme="majorHAnsi" w:hAnsiTheme="majorHAnsi" w:cstheme="majorHAnsi"/>
          <w:sz w:val="28"/>
          <w:szCs w:val="24"/>
        </w:rPr>
      </w:pPr>
      <w:r w:rsidRPr="0066448F">
        <w:rPr>
          <w:rFonts w:asciiTheme="majorHAnsi" w:hAnsiTheme="majorHAnsi" w:cstheme="majorHAnsi"/>
          <w:sz w:val="28"/>
          <w:szCs w:val="28"/>
        </w:rPr>
        <w:t>Student Number: ABC12345678</w:t>
      </w:r>
    </w:p>
    <w:p w14:paraId="7AA3326D" w14:textId="64A2C5AF" w:rsidR="00DD3D69" w:rsidRDefault="0066448F" w:rsidP="0066448F">
      <w:pPr>
        <w:pStyle w:val="Normalnoafterspacing"/>
        <w:jc w:val="center"/>
        <w:rPr>
          <w:rFonts w:asciiTheme="majorHAnsi" w:eastAsia="Roboto" w:hAnsiTheme="majorHAnsi" w:cstheme="majorHAnsi"/>
          <w:color w:val="1D2125"/>
          <w:sz w:val="28"/>
          <w:szCs w:val="28"/>
        </w:rPr>
      </w:pPr>
      <w:r w:rsidRPr="0066448F">
        <w:rPr>
          <w:rFonts w:asciiTheme="majorHAnsi" w:eastAsia="Roboto" w:hAnsiTheme="majorHAnsi" w:cstheme="majorHAnsi"/>
          <w:color w:val="1D2125"/>
          <w:sz w:val="28"/>
          <w:szCs w:val="28"/>
        </w:rPr>
        <w:t>Data Visualisation (</w:t>
      </w:r>
      <w:r w:rsidRPr="0066448F">
        <w:rPr>
          <w:rFonts w:asciiTheme="majorHAnsi" w:eastAsia="Roboto" w:hAnsiTheme="majorHAnsi" w:cstheme="majorHAnsi"/>
          <w:color w:val="1D2125"/>
          <w:sz w:val="28"/>
          <w:szCs w:val="28"/>
          <w:lang w:val="en-US"/>
        </w:rPr>
        <w:t xml:space="preserve">CMP020L013) </w:t>
      </w:r>
      <w:r w:rsidRPr="0066448F">
        <w:rPr>
          <w:rFonts w:asciiTheme="majorHAnsi" w:eastAsia="Roboto" w:hAnsiTheme="majorHAnsi" w:cstheme="majorHAnsi"/>
          <w:color w:val="1D2125"/>
          <w:sz w:val="28"/>
          <w:szCs w:val="28"/>
        </w:rPr>
        <w:t xml:space="preserve">Assessment Report </w:t>
      </w:r>
    </w:p>
    <w:p w14:paraId="70EAD296" w14:textId="77777777" w:rsidR="005D517A" w:rsidRDefault="005D517A" w:rsidP="0066448F">
      <w:pPr>
        <w:pStyle w:val="Normalnoafterspacing"/>
        <w:jc w:val="center"/>
        <w:rPr>
          <w:rFonts w:asciiTheme="majorHAnsi" w:eastAsia="Roboto" w:hAnsiTheme="majorHAnsi" w:cstheme="majorHAnsi"/>
          <w:color w:val="1D2125"/>
          <w:sz w:val="28"/>
          <w:szCs w:val="28"/>
        </w:rPr>
      </w:pPr>
    </w:p>
    <w:p w14:paraId="6C790A77" w14:textId="77777777" w:rsidR="005D517A" w:rsidRDefault="005D517A" w:rsidP="0066448F">
      <w:pPr>
        <w:pStyle w:val="Normalnoafterspacing"/>
        <w:jc w:val="center"/>
        <w:rPr>
          <w:rFonts w:asciiTheme="majorHAnsi" w:eastAsia="Roboto" w:hAnsiTheme="majorHAnsi" w:cstheme="majorHAnsi"/>
          <w:color w:val="1D2125"/>
          <w:sz w:val="28"/>
          <w:szCs w:val="28"/>
        </w:rPr>
      </w:pPr>
    </w:p>
    <w:p w14:paraId="5CF79D0A" w14:textId="463EA16D" w:rsidR="003D5F11" w:rsidRPr="005D517A" w:rsidRDefault="005D517A" w:rsidP="0066448F">
      <w:pPr>
        <w:pStyle w:val="Normalnoafterspacing"/>
        <w:jc w:val="center"/>
        <w:rPr>
          <w:rFonts w:asciiTheme="majorHAnsi" w:eastAsia="Roboto" w:hAnsiTheme="majorHAnsi" w:cstheme="majorHAnsi"/>
          <w:color w:val="1D2125"/>
          <w:sz w:val="28"/>
          <w:szCs w:val="28"/>
        </w:rPr>
      </w:pPr>
      <w:r w:rsidRPr="005D517A">
        <w:rPr>
          <w:rFonts w:asciiTheme="majorHAnsi" w:eastAsia="Roboto" w:hAnsiTheme="majorHAnsi" w:cstheme="majorHAnsi"/>
          <w:color w:val="1D2125"/>
          <w:sz w:val="22"/>
        </w:rPr>
        <w:t xml:space="preserve">Word Count: [Insert word </w:t>
      </w:r>
      <w:r>
        <w:rPr>
          <w:rFonts w:asciiTheme="majorHAnsi" w:eastAsia="Roboto" w:hAnsiTheme="majorHAnsi" w:cstheme="majorHAnsi"/>
          <w:color w:val="1D2125"/>
          <w:sz w:val="22"/>
        </w:rPr>
        <w:t>count</w:t>
      </w:r>
      <w:r w:rsidRPr="005D517A">
        <w:rPr>
          <w:rFonts w:asciiTheme="majorHAnsi" w:eastAsia="Roboto" w:hAnsiTheme="majorHAnsi" w:cstheme="majorHAnsi"/>
          <w:color w:val="1D2125"/>
          <w:sz w:val="22"/>
        </w:rPr>
        <w:t xml:space="preserve"> excluding </w:t>
      </w:r>
      <w:r>
        <w:rPr>
          <w:rFonts w:asciiTheme="majorHAnsi" w:eastAsia="Roboto" w:hAnsiTheme="majorHAnsi" w:cstheme="majorHAnsi"/>
          <w:color w:val="1D2125"/>
          <w:sz w:val="22"/>
        </w:rPr>
        <w:t>references</w:t>
      </w:r>
      <w:r w:rsidRPr="005D517A">
        <w:rPr>
          <w:rFonts w:asciiTheme="majorHAnsi" w:eastAsia="Roboto" w:hAnsiTheme="majorHAnsi" w:cstheme="majorHAnsi"/>
          <w:color w:val="1D2125"/>
          <w:sz w:val="22"/>
        </w:rPr>
        <w:t xml:space="preserve"> and appdecies]</w:t>
      </w:r>
    </w:p>
    <w:p w14:paraId="01BEC38C" w14:textId="77777777" w:rsidR="003D5F11" w:rsidRDefault="003D5F11" w:rsidP="0066448F">
      <w:pPr>
        <w:pStyle w:val="Normalnoafterspacing"/>
        <w:jc w:val="center"/>
        <w:rPr>
          <w:rFonts w:asciiTheme="majorHAnsi" w:eastAsia="Roboto" w:hAnsiTheme="majorHAnsi" w:cstheme="majorHAnsi"/>
          <w:color w:val="1D2125"/>
          <w:sz w:val="28"/>
          <w:szCs w:val="28"/>
        </w:rPr>
      </w:pPr>
    </w:p>
    <w:p w14:paraId="2346F81B" w14:textId="77777777" w:rsidR="004D405E" w:rsidRDefault="004D405E" w:rsidP="004D405E">
      <w:pPr>
        <w:pStyle w:val="Guidancenotes"/>
      </w:pPr>
      <w:r w:rsidRPr="00F5339F">
        <w:t>You will find explanatory notes throughout this template in dark blue, accompanied by a red line (left). Please ensure you delete all of these from your report before submission.</w:t>
      </w:r>
    </w:p>
    <w:p w14:paraId="0C8B9ADE" w14:textId="1ABEF8AC" w:rsidR="004D405E" w:rsidRPr="00F5339F" w:rsidRDefault="004D405E" w:rsidP="004D405E">
      <w:pPr>
        <w:pStyle w:val="Guidancenotes"/>
      </w:pPr>
      <w:r>
        <w:t>Create a title for your report that is relevant to your findings/questions.</w:t>
      </w:r>
    </w:p>
    <w:p w14:paraId="25A91FC9" w14:textId="77777777" w:rsidR="003D5F11" w:rsidRPr="0066448F" w:rsidRDefault="003D5F11" w:rsidP="0066448F">
      <w:pPr>
        <w:pStyle w:val="Normalnoafterspacing"/>
        <w:jc w:val="center"/>
        <w:rPr>
          <w:rFonts w:asciiTheme="majorHAnsi" w:eastAsia="Roboto" w:hAnsiTheme="majorHAnsi" w:cstheme="majorHAnsi"/>
          <w:color w:val="1D2125"/>
          <w:sz w:val="28"/>
          <w:szCs w:val="28"/>
        </w:rPr>
      </w:pPr>
    </w:p>
    <w:p w14:paraId="52C23443" w14:textId="77777777" w:rsidR="007F1558" w:rsidRPr="00F5339F" w:rsidRDefault="007F1558" w:rsidP="007F1558"/>
    <w:bookmarkStart w:id="0" w:name="_Toc182262309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en-GB"/>
        </w:rPr>
        <w:id w:val="-691223275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14:paraId="29B19CC4" w14:textId="04D5DDF6" w:rsidR="004D4978" w:rsidRPr="00607F45" w:rsidRDefault="00B764AB" w:rsidP="004D4978">
          <w:pPr>
            <w:pStyle w:val="TOCHeading"/>
            <w:rPr>
              <w:lang w:val="en-GB"/>
            </w:rPr>
          </w:pPr>
          <w:r w:rsidRPr="00607F45">
            <w:rPr>
              <w:lang w:val="en-GB"/>
            </w:rPr>
            <w:t>Table of Contents</w:t>
          </w:r>
          <w:bookmarkEnd w:id="0"/>
        </w:p>
        <w:p w14:paraId="1B71ABBC" w14:textId="0D41DA8B" w:rsidR="008B3859" w:rsidRDefault="00100237">
          <w:pPr>
            <w:pStyle w:val="TOC2"/>
            <w:tabs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r w:rsidRPr="00607F45">
            <w:rPr>
              <w:b/>
              <w:bCs/>
            </w:rPr>
            <w:fldChar w:fldCharType="begin"/>
          </w:r>
          <w:r w:rsidRPr="00607F45">
            <w:rPr>
              <w:b/>
              <w:bCs/>
            </w:rPr>
            <w:instrText xml:space="preserve"> TOC \o "1-3" \h \z \u </w:instrText>
          </w:r>
          <w:r w:rsidRPr="00607F45">
            <w:rPr>
              <w:b/>
              <w:bCs/>
            </w:rPr>
            <w:fldChar w:fldCharType="separate"/>
          </w:r>
          <w:hyperlink w:anchor="_Toc182262309" w:history="1">
            <w:r w:rsidR="008B3859" w:rsidRPr="00E034A3">
              <w:rPr>
                <w:rStyle w:val="Hyperlink"/>
                <w:noProof/>
              </w:rPr>
              <w:t>Table of Contents</w:t>
            </w:r>
            <w:r w:rsidR="008B3859">
              <w:rPr>
                <w:noProof/>
                <w:webHidden/>
              </w:rPr>
              <w:tab/>
            </w:r>
            <w:r w:rsidR="008B3859">
              <w:rPr>
                <w:noProof/>
                <w:webHidden/>
              </w:rPr>
              <w:fldChar w:fldCharType="begin"/>
            </w:r>
            <w:r w:rsidR="008B3859">
              <w:rPr>
                <w:noProof/>
                <w:webHidden/>
              </w:rPr>
              <w:instrText xml:space="preserve"> PAGEREF _Toc182262309 \h </w:instrText>
            </w:r>
            <w:r w:rsidR="008B3859">
              <w:rPr>
                <w:noProof/>
                <w:webHidden/>
              </w:rPr>
            </w:r>
            <w:r w:rsidR="008B3859">
              <w:rPr>
                <w:noProof/>
                <w:webHidden/>
              </w:rPr>
              <w:fldChar w:fldCharType="separate"/>
            </w:r>
            <w:r w:rsidR="008B3859">
              <w:rPr>
                <w:noProof/>
                <w:webHidden/>
              </w:rPr>
              <w:t>ii</w:t>
            </w:r>
            <w:r w:rsidR="008B3859">
              <w:rPr>
                <w:noProof/>
                <w:webHidden/>
              </w:rPr>
              <w:fldChar w:fldCharType="end"/>
            </w:r>
          </w:hyperlink>
        </w:p>
        <w:p w14:paraId="72D5FF72" w14:textId="170A837D" w:rsidR="008B3859" w:rsidRDefault="008B3859">
          <w:pPr>
            <w:pStyle w:val="TOC1"/>
            <w:tabs>
              <w:tab w:val="left" w:pos="440"/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0" w:history="1">
            <w:r w:rsidRPr="00E034A3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E034A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5A271" w14:textId="6C16FF9A" w:rsidR="008B3859" w:rsidRDefault="008B3859">
          <w:pPr>
            <w:pStyle w:val="TOC2"/>
            <w:tabs>
              <w:tab w:val="left" w:pos="960"/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1" w:history="1">
            <w:r w:rsidRPr="00E034A3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E034A3">
              <w:rPr>
                <w:rStyle w:val="Hyperlink"/>
                <w:noProof/>
              </w:rPr>
              <w:t>Sample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57D6D" w14:textId="766D7929" w:rsidR="008B3859" w:rsidRDefault="008B3859">
          <w:pPr>
            <w:pStyle w:val="TOC1"/>
            <w:tabs>
              <w:tab w:val="left" w:pos="440"/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2" w:history="1">
            <w:r w:rsidRPr="00E034A3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E034A3">
              <w:rPr>
                <w:rStyle w:val="Hyperlink"/>
                <w:noProof/>
              </w:rPr>
              <w:t>Data Preparation and 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972A" w14:textId="53606D5E" w:rsidR="008B3859" w:rsidRDefault="008B3859">
          <w:pPr>
            <w:pStyle w:val="TOC2"/>
            <w:tabs>
              <w:tab w:val="left" w:pos="960"/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3" w:history="1">
            <w:r w:rsidRPr="00E034A3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E034A3">
              <w:rPr>
                <w:rStyle w:val="Hyperlink"/>
                <w:noProof/>
              </w:rPr>
              <w:t>Sample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8F48E" w14:textId="40D1DD7E" w:rsidR="008B3859" w:rsidRDefault="008B3859">
          <w:pPr>
            <w:pStyle w:val="TOC1"/>
            <w:tabs>
              <w:tab w:val="left" w:pos="440"/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4" w:history="1">
            <w:r w:rsidRPr="00E034A3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E034A3">
              <w:rPr>
                <w:rStyle w:val="Hyperlink"/>
                <w:noProof/>
              </w:rPr>
              <w:t>Research Questions and Integration of Domain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AE4AB" w14:textId="5A4276D6" w:rsidR="008B3859" w:rsidRDefault="008B3859">
          <w:pPr>
            <w:pStyle w:val="TOC2"/>
            <w:tabs>
              <w:tab w:val="left" w:pos="960"/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5" w:history="1">
            <w:r w:rsidRPr="00E034A3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E034A3">
              <w:rPr>
                <w:rStyle w:val="Hyperlink"/>
                <w:noProof/>
              </w:rPr>
              <w:t>Sample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6257" w14:textId="03C5D745" w:rsidR="008B3859" w:rsidRDefault="008B3859">
          <w:pPr>
            <w:pStyle w:val="TOC2"/>
            <w:tabs>
              <w:tab w:val="left" w:pos="960"/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6" w:history="1">
            <w:r w:rsidRPr="00E034A3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E034A3">
              <w:rPr>
                <w:rStyle w:val="Hyperlink"/>
                <w:noProof/>
              </w:rPr>
              <w:t>Sample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84DD" w14:textId="6A9941EB" w:rsidR="008B3859" w:rsidRDefault="008B3859">
          <w:pPr>
            <w:pStyle w:val="TOC1"/>
            <w:tabs>
              <w:tab w:val="left" w:pos="440"/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7" w:history="1">
            <w:r w:rsidRPr="00E034A3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E034A3">
              <w:rPr>
                <w:rStyle w:val="Hyperlink"/>
                <w:noProof/>
              </w:rPr>
              <w:t>Sample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E349" w14:textId="107A21C5" w:rsidR="008B3859" w:rsidRDefault="008B3859">
          <w:pPr>
            <w:pStyle w:val="TOC1"/>
            <w:tabs>
              <w:tab w:val="left" w:pos="440"/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8" w:history="1">
            <w:r w:rsidRPr="00E034A3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Cs w:val="24"/>
                <w:lang w:eastAsia="en-GB"/>
                <w14:ligatures w14:val="standardContextual"/>
              </w:rPr>
              <w:tab/>
            </w:r>
            <w:r w:rsidRPr="00E034A3">
              <w:rPr>
                <w:rStyle w:val="Hyperlink"/>
                <w:noProof/>
              </w:rPr>
              <w:t>Findings and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D288E" w14:textId="3EDD15E2" w:rsidR="008B3859" w:rsidRDefault="008B3859">
          <w:pPr>
            <w:pStyle w:val="TOC1"/>
            <w:tabs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19" w:history="1">
            <w:r w:rsidRPr="00E034A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9C2E6" w14:textId="16494CD0" w:rsidR="008B3859" w:rsidRDefault="008B3859">
          <w:pPr>
            <w:pStyle w:val="TOC1"/>
            <w:tabs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20" w:history="1">
            <w:r w:rsidRPr="00E034A3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6E061" w14:textId="6A6FF146" w:rsidR="008B3859" w:rsidRDefault="008B3859">
          <w:pPr>
            <w:pStyle w:val="TOC1"/>
            <w:tabs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21" w:history="1">
            <w:r w:rsidRPr="00E034A3">
              <w:rPr>
                <w:rStyle w:val="Hyperlink"/>
                <w:noProof/>
              </w:rPr>
              <w:t>Appendix A: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8F28" w14:textId="460AA0BE" w:rsidR="008B3859" w:rsidRDefault="008B3859">
          <w:pPr>
            <w:pStyle w:val="TOC1"/>
            <w:tabs>
              <w:tab w:val="right" w:leader="dot" w:pos="9628"/>
            </w:tabs>
            <w:rPr>
              <w:noProof/>
              <w:kern w:val="2"/>
              <w:szCs w:val="24"/>
              <w:lang w:eastAsia="en-GB"/>
              <w14:ligatures w14:val="standardContextual"/>
            </w:rPr>
          </w:pPr>
          <w:hyperlink w:anchor="_Toc182262322" w:history="1">
            <w:r w:rsidRPr="00E034A3">
              <w:rPr>
                <w:rStyle w:val="Hyperlink"/>
                <w:noProof/>
              </w:rPr>
              <w:t>Appendix B: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_Toc182262322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E8B74" w14:textId="52E2A18F" w:rsidR="004D4978" w:rsidRPr="00607F45" w:rsidRDefault="00100237">
          <w:r w:rsidRPr="00607F45">
            <w:rPr>
              <w:b/>
              <w:bCs/>
            </w:rPr>
            <w:fldChar w:fldCharType="end"/>
          </w:r>
        </w:p>
      </w:sdtContent>
    </w:sdt>
    <w:p w14:paraId="3AF8BEBA" w14:textId="77777777" w:rsidR="005F5DF8" w:rsidRPr="00607F45" w:rsidRDefault="005F5DF8" w:rsidP="005F5DF8"/>
    <w:p w14:paraId="32BFAF6C" w14:textId="77777777" w:rsidR="001726FB" w:rsidRDefault="005F5DF8" w:rsidP="005F5DF8">
      <w:pPr>
        <w:pStyle w:val="Guidancenotes"/>
      </w:pPr>
      <w:r w:rsidRPr="00607F45">
        <w:t xml:space="preserve">This contents page is automated based on your heading styles. It will bring in the heading and page number of any content using the </w:t>
      </w:r>
      <w:r w:rsidRPr="00607F45">
        <w:rPr>
          <w:i/>
          <w:iCs/>
        </w:rPr>
        <w:t xml:space="preserve">Heading 1, Heading 2 </w:t>
      </w:r>
      <w:r w:rsidRPr="00607F45">
        <w:t xml:space="preserve">or </w:t>
      </w:r>
      <w:r w:rsidRPr="00607F45">
        <w:rPr>
          <w:i/>
          <w:iCs/>
        </w:rPr>
        <w:t>Heading 3</w:t>
      </w:r>
      <w:r w:rsidRPr="00607F45">
        <w:t xml:space="preserve"> style</w:t>
      </w:r>
      <w:r w:rsidR="00A41616" w:rsidRPr="00607F45">
        <w:t>s</w:t>
      </w:r>
      <w:r w:rsidRPr="00607F45">
        <w:t xml:space="preserve">. </w:t>
      </w:r>
    </w:p>
    <w:p w14:paraId="73B9BA63" w14:textId="11E25410" w:rsidR="005F5DF8" w:rsidRPr="00607F45" w:rsidRDefault="005F5DF8" w:rsidP="005F5DF8">
      <w:pPr>
        <w:pStyle w:val="Guidancenotes"/>
      </w:pPr>
      <w:r w:rsidRPr="00607F45">
        <w:t xml:space="preserve">To update the table, you need to </w:t>
      </w:r>
      <w:r w:rsidR="00CA0E42">
        <w:t>right-click</w:t>
      </w:r>
      <w:r w:rsidRPr="00607F45">
        <w:t xml:space="preserve"> on this table and choose </w:t>
      </w:r>
      <w:r w:rsidR="00CA0E42">
        <w:t xml:space="preserve">the </w:t>
      </w:r>
      <w:r w:rsidRPr="00607F45">
        <w:t xml:space="preserve">update field. </w:t>
      </w:r>
    </w:p>
    <w:p w14:paraId="3730597B" w14:textId="77777777" w:rsidR="005F5DF8" w:rsidRPr="00607F45" w:rsidRDefault="005F5DF8" w:rsidP="005F5DF8"/>
    <w:p w14:paraId="54E5A4B7" w14:textId="77777777" w:rsidR="00990BAD" w:rsidRPr="00607F45" w:rsidRDefault="00990BAD">
      <w:pPr>
        <w:spacing w:after="160" w:line="259" w:lineRule="auto"/>
        <w:rPr>
          <w:rFonts w:asciiTheme="majorHAnsi" w:eastAsiaTheme="majorEastAsia" w:hAnsiTheme="majorHAnsi" w:cstheme="majorBidi"/>
          <w:b/>
          <w:color w:val="000000" w:themeColor="text1"/>
          <w:sz w:val="28"/>
          <w:szCs w:val="26"/>
        </w:rPr>
      </w:pPr>
      <w:r w:rsidRPr="00607F45">
        <w:br w:type="page"/>
      </w:r>
    </w:p>
    <w:p w14:paraId="0BDB8970" w14:textId="77777777" w:rsidR="00836763" w:rsidRPr="00607F45" w:rsidRDefault="00836763" w:rsidP="00EF5D31">
      <w:pPr>
        <w:sectPr w:rsidR="00836763" w:rsidRPr="00607F45" w:rsidSect="00E126FF">
          <w:footerReference w:type="default" r:id="rId8"/>
          <w:pgSz w:w="11906" w:h="16838"/>
          <w:pgMar w:top="1134" w:right="1134" w:bottom="1134" w:left="1134" w:header="709" w:footer="709" w:gutter="0"/>
          <w:pgNumType w:fmt="lowerRoman" w:start="1"/>
          <w:cols w:space="708"/>
          <w:titlePg/>
          <w:docGrid w:linePitch="360"/>
        </w:sectPr>
      </w:pPr>
    </w:p>
    <w:p w14:paraId="00344FEE" w14:textId="77777777" w:rsidR="00EF373B" w:rsidRPr="00607F45" w:rsidRDefault="00EF373B" w:rsidP="0066448F">
      <w:pPr>
        <w:pStyle w:val="Heading1"/>
      </w:pPr>
      <w:bookmarkStart w:id="1" w:name="_Toc22120114"/>
      <w:bookmarkStart w:id="2" w:name="_Toc182262310"/>
      <w:r w:rsidRPr="00607F45">
        <w:lastRenderedPageBreak/>
        <w:t>Introduction</w:t>
      </w:r>
      <w:bookmarkEnd w:id="1"/>
      <w:bookmarkEnd w:id="2"/>
    </w:p>
    <w:p w14:paraId="71EB0073" w14:textId="77777777" w:rsidR="00EF373B" w:rsidRDefault="00EF373B" w:rsidP="00EF373B">
      <w:r w:rsidRPr="00607F45">
        <w:t>Insert your text here</w:t>
      </w:r>
    </w:p>
    <w:p w14:paraId="0E16C633" w14:textId="36734206" w:rsidR="005D517A" w:rsidRDefault="008B3859" w:rsidP="00623B11">
      <w:pPr>
        <w:pStyle w:val="Guidancenotes"/>
      </w:pPr>
      <w:r>
        <w:t>O</w:t>
      </w:r>
      <w:r w:rsidR="005D517A" w:rsidRPr="005D517A">
        <w:t>utline the significance and relevance of addressing your research questions given the dataset</w:t>
      </w:r>
      <w:r w:rsidR="005D517A">
        <w:t>.</w:t>
      </w:r>
    </w:p>
    <w:p w14:paraId="15210C9C" w14:textId="45F97553" w:rsidR="00623B11" w:rsidRDefault="00623B11" w:rsidP="00623B11">
      <w:pPr>
        <w:pStyle w:val="Guidancenotes"/>
      </w:pPr>
      <w:r>
        <w:t>Provide context for the report.</w:t>
      </w:r>
    </w:p>
    <w:p w14:paraId="2FED7C10" w14:textId="09B814B9" w:rsidR="00623B11" w:rsidRDefault="00623B11" w:rsidP="00623B11">
      <w:pPr>
        <w:pStyle w:val="Guidancenotes"/>
      </w:pPr>
      <w:r>
        <w:t>State the purpose and objectives clearly.</w:t>
      </w:r>
    </w:p>
    <w:p w14:paraId="44BD3EEA" w14:textId="710C5DBF" w:rsidR="00623B11" w:rsidRDefault="00623B11" w:rsidP="00623B11">
      <w:pPr>
        <w:pStyle w:val="Guidancenotes"/>
      </w:pPr>
      <w:r>
        <w:t>Orient readers to the scope/methodology.</w:t>
      </w:r>
    </w:p>
    <w:p w14:paraId="170E2ED4" w14:textId="0E80AD8C" w:rsidR="00623B11" w:rsidRDefault="00623B11" w:rsidP="00623B11">
      <w:pPr>
        <w:pStyle w:val="Guidancenotes"/>
      </w:pPr>
      <w:r>
        <w:t>Establish the framework for understanding the findings.</w:t>
      </w:r>
    </w:p>
    <w:p w14:paraId="4B9C5A33" w14:textId="6500D63F" w:rsidR="00623B11" w:rsidRDefault="00623B11" w:rsidP="00623B11">
      <w:pPr>
        <w:pStyle w:val="Guidancenotes"/>
      </w:pPr>
      <w:r>
        <w:t>Use clear, professional language.</w:t>
      </w:r>
    </w:p>
    <w:p w14:paraId="483D3982" w14:textId="6C282053" w:rsidR="00623B11" w:rsidRDefault="00623B11" w:rsidP="00623B11">
      <w:pPr>
        <w:pStyle w:val="Guidancenotes"/>
      </w:pPr>
      <w:r>
        <w:t>Keep paragraphs focused and concise.</w:t>
      </w:r>
    </w:p>
    <w:p w14:paraId="6FD4080A" w14:textId="5A6D1081" w:rsidR="00623B11" w:rsidRDefault="00623B11" w:rsidP="00623B11">
      <w:pPr>
        <w:pStyle w:val="Guidancenotes"/>
      </w:pPr>
      <w:r>
        <w:t>Maintain an objective tone.</w:t>
      </w:r>
    </w:p>
    <w:p w14:paraId="68C50E04" w14:textId="251F048C" w:rsidR="00623B11" w:rsidRDefault="00623B11" w:rsidP="00623B11">
      <w:pPr>
        <w:pStyle w:val="Guidancenotes"/>
      </w:pPr>
      <w:r>
        <w:t>Use active voice where appropriate.</w:t>
      </w:r>
    </w:p>
    <w:p w14:paraId="2D2320B4" w14:textId="28F69C8E" w:rsidR="00623B11" w:rsidRDefault="00623B11" w:rsidP="00623B11">
      <w:pPr>
        <w:pStyle w:val="Guidancenotes"/>
      </w:pPr>
      <w:r w:rsidRPr="00623B11">
        <w:t xml:space="preserve">Use </w:t>
      </w:r>
      <w:r>
        <w:t>a </w:t>
      </w:r>
      <w:r w:rsidRPr="00623B11">
        <w:t>logical progression of ideas</w:t>
      </w:r>
      <w:r>
        <w:t>.</w:t>
      </w:r>
    </w:p>
    <w:p w14:paraId="49B4B701" w14:textId="77777777" w:rsidR="00623B11" w:rsidRPr="00623B11" w:rsidRDefault="00623B11" w:rsidP="00623B11">
      <w:pPr>
        <w:pStyle w:val="Guidancenotes"/>
        <w:rPr>
          <w:b/>
          <w:bCs/>
        </w:rPr>
      </w:pPr>
      <w:r w:rsidRPr="00623B11">
        <w:rPr>
          <w:b/>
          <w:bCs/>
        </w:rPr>
        <w:t>Do:</w:t>
      </w:r>
    </w:p>
    <w:p w14:paraId="3059253A" w14:textId="77777777" w:rsidR="00623B11" w:rsidRDefault="00623B11" w:rsidP="00623B11">
      <w:pPr>
        <w:pStyle w:val="Guidancenotes"/>
      </w:pPr>
      <w:r>
        <w:t>Start with a compelling opening statement</w:t>
      </w:r>
    </w:p>
    <w:p w14:paraId="66F5F158" w14:textId="77777777" w:rsidR="00623B11" w:rsidRDefault="00623B11" w:rsidP="00623B11">
      <w:pPr>
        <w:pStyle w:val="Guidancenotes"/>
      </w:pPr>
      <w:r>
        <w:t>Use clear headings and subheadings</w:t>
      </w:r>
    </w:p>
    <w:p w14:paraId="04389D8E" w14:textId="77777777" w:rsidR="00623B11" w:rsidRDefault="00623B11" w:rsidP="00623B11">
      <w:pPr>
        <w:pStyle w:val="Guidancenotes"/>
      </w:pPr>
      <w:r>
        <w:t>Include relevant citations or references</w:t>
      </w:r>
    </w:p>
    <w:p w14:paraId="1B432BBC" w14:textId="0B01093C" w:rsidR="00623B11" w:rsidRDefault="00623B11" w:rsidP="00623B11">
      <w:pPr>
        <w:pStyle w:val="Guidancenotes"/>
      </w:pPr>
      <w:r>
        <w:t>Define technical terms or acronyms</w:t>
      </w:r>
    </w:p>
    <w:p w14:paraId="1961E762" w14:textId="77777777" w:rsidR="00597CBC" w:rsidRPr="00597CBC" w:rsidRDefault="00597CBC" w:rsidP="00597CBC">
      <w:pPr>
        <w:pStyle w:val="Guidancenotes"/>
        <w:rPr>
          <w:b/>
          <w:bCs/>
        </w:rPr>
      </w:pPr>
      <w:r w:rsidRPr="00597CBC">
        <w:rPr>
          <w:b/>
          <w:bCs/>
        </w:rPr>
        <w:t>Avoid:</w:t>
      </w:r>
    </w:p>
    <w:p w14:paraId="43B00E44" w14:textId="77777777" w:rsidR="00597CBC" w:rsidRDefault="00597CBC" w:rsidP="00597CBC">
      <w:pPr>
        <w:pStyle w:val="Guidancenotes"/>
      </w:pPr>
      <w:r>
        <w:t>Using overly technical language without explanation</w:t>
      </w:r>
    </w:p>
    <w:p w14:paraId="54203166" w14:textId="77777777" w:rsidR="00597CBC" w:rsidRDefault="00597CBC" w:rsidP="00597CBC">
      <w:pPr>
        <w:pStyle w:val="Guidancenotes"/>
      </w:pPr>
      <w:r>
        <w:t>Making unsupported claims</w:t>
      </w:r>
    </w:p>
    <w:p w14:paraId="72140911" w14:textId="77777777" w:rsidR="00597CBC" w:rsidRDefault="00597CBC" w:rsidP="00597CBC">
      <w:pPr>
        <w:pStyle w:val="Guidancenotes"/>
      </w:pPr>
      <w:r>
        <w:t>Including irrelevant information</w:t>
      </w:r>
    </w:p>
    <w:p w14:paraId="0DF48380" w14:textId="05ACCA6A" w:rsidR="00597CBC" w:rsidRDefault="00597CBC" w:rsidP="00597CBC">
      <w:pPr>
        <w:pStyle w:val="Guidancenotes"/>
      </w:pPr>
      <w:r>
        <w:t>Being too verbose or repetitive</w:t>
      </w:r>
    </w:p>
    <w:p w14:paraId="2D279DD4" w14:textId="77777777" w:rsidR="008E17EF" w:rsidRPr="00BD005C" w:rsidRDefault="008E17EF" w:rsidP="008E17EF">
      <w:pPr>
        <w:pStyle w:val="Guidancenotes"/>
        <w:rPr>
          <w:b/>
          <w:bCs/>
          <w:color w:val="FF0000"/>
        </w:rPr>
      </w:pPr>
      <w:r w:rsidRPr="00BD005C">
        <w:rPr>
          <w:b/>
          <w:bCs/>
          <w:color w:val="FF0000"/>
        </w:rPr>
        <w:t xml:space="preserve">Do not add borders to your report </w:t>
      </w:r>
    </w:p>
    <w:p w14:paraId="63DEA0F6" w14:textId="7AAF9545" w:rsidR="008E17EF" w:rsidRPr="00BD005C" w:rsidRDefault="008E17EF" w:rsidP="008E17EF">
      <w:pPr>
        <w:pStyle w:val="Guidancenotes"/>
        <w:rPr>
          <w:b/>
          <w:bCs/>
          <w:color w:val="FF0000"/>
        </w:rPr>
      </w:pPr>
      <w:r w:rsidRPr="00BD005C">
        <w:rPr>
          <w:b/>
          <w:bCs/>
          <w:color w:val="FF0000"/>
        </w:rPr>
        <w:t>Do not modify the structure of th</w:t>
      </w:r>
      <w:r w:rsidR="00623B11" w:rsidRPr="00BD005C">
        <w:rPr>
          <w:b/>
          <w:bCs/>
          <w:color w:val="FF0000"/>
        </w:rPr>
        <w:t xml:space="preserve">is </w:t>
      </w:r>
      <w:r w:rsidRPr="00BD005C">
        <w:rPr>
          <w:b/>
          <w:bCs/>
          <w:color w:val="FF0000"/>
        </w:rPr>
        <w:t>template.</w:t>
      </w:r>
    </w:p>
    <w:p w14:paraId="59EE19F4" w14:textId="31C01F2F" w:rsidR="008E17EF" w:rsidRDefault="00A74FC5" w:rsidP="00A74FC5">
      <w:pPr>
        <w:pStyle w:val="Guidancenotes"/>
      </w:pPr>
      <w:r w:rsidRPr="00A74FC5">
        <w:t xml:space="preserve">Your report should be written from a </w:t>
      </w:r>
      <w:r w:rsidR="00D56578">
        <w:t>third-person</w:t>
      </w:r>
      <w:r w:rsidRPr="00A74FC5">
        <w:t xml:space="preserve">, observational perspective. </w:t>
      </w:r>
    </w:p>
    <w:p w14:paraId="6445923E" w14:textId="53F0DA28" w:rsidR="00A74FC5" w:rsidRPr="00A74FC5" w:rsidRDefault="00A74FC5" w:rsidP="00A74FC5">
      <w:pPr>
        <w:pStyle w:val="Guidancenotes"/>
      </w:pPr>
      <w:r w:rsidRPr="00BD005C">
        <w:rPr>
          <w:b/>
          <w:bCs/>
          <w:color w:val="FF0000"/>
        </w:rPr>
        <w:t xml:space="preserve">Do not </w:t>
      </w:r>
      <w:r w:rsidRPr="008E17EF">
        <w:rPr>
          <w:b/>
          <w:bCs/>
        </w:rPr>
        <w:t>use the following terms</w:t>
      </w:r>
      <w:r w:rsidRPr="00A74FC5">
        <w:t xml:space="preserve">: </w:t>
      </w:r>
    </w:p>
    <w:tbl>
      <w:tblPr>
        <w:tblStyle w:val="TableGrid"/>
        <w:tblW w:w="3902" w:type="pct"/>
        <w:tblInd w:w="846" w:type="dxa"/>
        <w:tblLook w:val="04A0" w:firstRow="1" w:lastRow="0" w:firstColumn="1" w:lastColumn="0" w:noHBand="0" w:noVBand="1"/>
      </w:tblPr>
      <w:tblGrid>
        <w:gridCol w:w="1495"/>
        <w:gridCol w:w="1341"/>
        <w:gridCol w:w="2410"/>
        <w:gridCol w:w="2268"/>
      </w:tblGrid>
      <w:tr w:rsidR="00A74FC5" w:rsidRPr="00A74FC5" w14:paraId="07AEF58E" w14:textId="77777777" w:rsidTr="008E17EF">
        <w:trPr>
          <w:trHeight w:val="2270"/>
        </w:trPr>
        <w:tc>
          <w:tcPr>
            <w:tcW w:w="1494" w:type="dxa"/>
          </w:tcPr>
          <w:p w14:paraId="5C083135" w14:textId="77777777" w:rsidR="00A74FC5" w:rsidRPr="00A74FC5" w:rsidRDefault="00A74FC5" w:rsidP="00A74FC5">
            <w:pPr>
              <w:pStyle w:val="Guidancenotes"/>
            </w:pPr>
            <w:r w:rsidRPr="00A74FC5">
              <w:t>I</w:t>
            </w:r>
          </w:p>
          <w:p w14:paraId="4154B28B" w14:textId="77777777" w:rsidR="00A74FC5" w:rsidRPr="00A74FC5" w:rsidRDefault="00A74FC5" w:rsidP="00A74FC5">
            <w:pPr>
              <w:pStyle w:val="Guidancenotes"/>
            </w:pPr>
            <w:r w:rsidRPr="00A74FC5">
              <w:t>Me</w:t>
            </w:r>
          </w:p>
          <w:p w14:paraId="695254BD" w14:textId="77777777" w:rsidR="00A74FC5" w:rsidRPr="00A74FC5" w:rsidRDefault="00A74FC5" w:rsidP="00A74FC5">
            <w:pPr>
              <w:pStyle w:val="Guidancenotes"/>
            </w:pPr>
            <w:r w:rsidRPr="00A74FC5">
              <w:t>My</w:t>
            </w:r>
          </w:p>
          <w:p w14:paraId="1689B320" w14:textId="77777777" w:rsidR="00A74FC5" w:rsidRPr="00A74FC5" w:rsidRDefault="00A74FC5" w:rsidP="00A74FC5">
            <w:pPr>
              <w:pStyle w:val="Guidancenotes"/>
            </w:pPr>
            <w:r w:rsidRPr="00A74FC5">
              <w:t>Mine</w:t>
            </w:r>
          </w:p>
          <w:p w14:paraId="3BA98BA5" w14:textId="77777777" w:rsidR="00A74FC5" w:rsidRPr="00A74FC5" w:rsidRDefault="00A74FC5" w:rsidP="00A74FC5">
            <w:pPr>
              <w:pStyle w:val="Guidancenotes"/>
            </w:pPr>
            <w:r w:rsidRPr="00A74FC5">
              <w:t>We</w:t>
            </w:r>
          </w:p>
          <w:p w14:paraId="725F1B8B" w14:textId="77777777" w:rsidR="00A74FC5" w:rsidRPr="00A74FC5" w:rsidRDefault="00A74FC5" w:rsidP="00A74FC5">
            <w:pPr>
              <w:pStyle w:val="Guidancenotes"/>
            </w:pPr>
            <w:r w:rsidRPr="00A74FC5">
              <w:t>I believe</w:t>
            </w:r>
          </w:p>
          <w:p w14:paraId="45B0A532" w14:textId="77777777" w:rsidR="00A74FC5" w:rsidRPr="00A74FC5" w:rsidRDefault="00A74FC5" w:rsidP="00A74FC5">
            <w:pPr>
              <w:pStyle w:val="Guidancenotes"/>
            </w:pPr>
            <w:r w:rsidRPr="00A74FC5">
              <w:t>In my opinion</w:t>
            </w:r>
          </w:p>
          <w:p w14:paraId="3570611A" w14:textId="3F96CDB4" w:rsidR="00A74FC5" w:rsidRPr="00A74FC5" w:rsidRDefault="00A74FC5" w:rsidP="00BD005C">
            <w:pPr>
              <w:pStyle w:val="Guidancenotes"/>
            </w:pPr>
            <w:r w:rsidRPr="00A74FC5">
              <w:lastRenderedPageBreak/>
              <w:t xml:space="preserve">According to me </w:t>
            </w:r>
          </w:p>
        </w:tc>
        <w:tc>
          <w:tcPr>
            <w:tcW w:w="1341" w:type="dxa"/>
          </w:tcPr>
          <w:p w14:paraId="3349F40B" w14:textId="77777777" w:rsidR="00A74FC5" w:rsidRPr="00A74FC5" w:rsidRDefault="00A74FC5" w:rsidP="00A74FC5">
            <w:pPr>
              <w:pStyle w:val="Guidancenotes"/>
            </w:pPr>
            <w:r w:rsidRPr="00A74FC5">
              <w:lastRenderedPageBreak/>
              <w:t>Our</w:t>
            </w:r>
          </w:p>
          <w:p w14:paraId="37241C6B" w14:textId="77777777" w:rsidR="00A74FC5" w:rsidRPr="00A74FC5" w:rsidRDefault="00A74FC5" w:rsidP="00A74FC5">
            <w:pPr>
              <w:pStyle w:val="Guidancenotes"/>
            </w:pPr>
            <w:r w:rsidRPr="00A74FC5">
              <w:t>Us</w:t>
            </w:r>
          </w:p>
          <w:p w14:paraId="7F630737" w14:textId="77777777" w:rsidR="00A74FC5" w:rsidRPr="00A74FC5" w:rsidRDefault="00A74FC5" w:rsidP="00A74FC5">
            <w:pPr>
              <w:pStyle w:val="Guidancenotes"/>
            </w:pPr>
            <w:r w:rsidRPr="00A74FC5">
              <w:t>Ours</w:t>
            </w:r>
          </w:p>
          <w:p w14:paraId="1518BAB9" w14:textId="77777777" w:rsidR="00A74FC5" w:rsidRPr="00A74FC5" w:rsidRDefault="00A74FC5" w:rsidP="00A74FC5">
            <w:pPr>
              <w:pStyle w:val="Guidancenotes"/>
            </w:pPr>
            <w:r w:rsidRPr="00A74FC5">
              <w:t>Myself</w:t>
            </w:r>
          </w:p>
          <w:p w14:paraId="70C01ADA" w14:textId="77777777" w:rsidR="00A74FC5" w:rsidRPr="00A74FC5" w:rsidRDefault="00A74FC5" w:rsidP="00A74FC5">
            <w:pPr>
              <w:pStyle w:val="Guidancenotes"/>
            </w:pPr>
            <w:r w:rsidRPr="00A74FC5">
              <w:t>We're</w:t>
            </w:r>
          </w:p>
          <w:p w14:paraId="14D3209F" w14:textId="77777777" w:rsidR="00A74FC5" w:rsidRPr="00A74FC5" w:rsidRDefault="00A74FC5" w:rsidP="00A74FC5">
            <w:pPr>
              <w:pStyle w:val="Guidancenotes"/>
            </w:pPr>
            <w:r w:rsidRPr="00A74FC5">
              <w:t>I feel</w:t>
            </w:r>
          </w:p>
          <w:p w14:paraId="02973E52" w14:textId="77777777" w:rsidR="00A74FC5" w:rsidRPr="00A74FC5" w:rsidRDefault="00A74FC5" w:rsidP="00A74FC5">
            <w:pPr>
              <w:pStyle w:val="Guidancenotes"/>
            </w:pPr>
            <w:r w:rsidRPr="00A74FC5">
              <w:t>As I see it</w:t>
            </w:r>
          </w:p>
          <w:p w14:paraId="7F3E78FF" w14:textId="77777777" w:rsidR="00A74FC5" w:rsidRPr="00A74FC5" w:rsidRDefault="00A74FC5" w:rsidP="00A74FC5">
            <w:pPr>
              <w:pStyle w:val="Guidancenotes"/>
            </w:pPr>
          </w:p>
        </w:tc>
        <w:tc>
          <w:tcPr>
            <w:tcW w:w="2410" w:type="dxa"/>
          </w:tcPr>
          <w:p w14:paraId="1AB4CB19" w14:textId="77777777" w:rsidR="00A74FC5" w:rsidRPr="00A74FC5" w:rsidRDefault="00A74FC5" w:rsidP="00A74FC5">
            <w:pPr>
              <w:pStyle w:val="Guidancenotes"/>
            </w:pPr>
            <w:r w:rsidRPr="00A74FC5">
              <w:t>I'm</w:t>
            </w:r>
          </w:p>
          <w:p w14:paraId="24E03D40" w14:textId="77777777" w:rsidR="00A74FC5" w:rsidRPr="00A74FC5" w:rsidRDefault="00A74FC5" w:rsidP="00A74FC5">
            <w:pPr>
              <w:pStyle w:val="Guidancenotes"/>
            </w:pPr>
            <w:r w:rsidRPr="00A74FC5">
              <w:t>Ourselves</w:t>
            </w:r>
          </w:p>
          <w:p w14:paraId="499A7872" w14:textId="77777777" w:rsidR="00A74FC5" w:rsidRPr="00A74FC5" w:rsidRDefault="00A74FC5" w:rsidP="00A74FC5">
            <w:pPr>
              <w:pStyle w:val="Guidancenotes"/>
            </w:pPr>
            <w:r w:rsidRPr="00A74FC5">
              <w:t>We've</w:t>
            </w:r>
          </w:p>
          <w:p w14:paraId="460B9018" w14:textId="77777777" w:rsidR="00A74FC5" w:rsidRPr="00A74FC5" w:rsidRDefault="00A74FC5" w:rsidP="00A74FC5">
            <w:pPr>
              <w:pStyle w:val="Guidancenotes"/>
            </w:pPr>
            <w:r w:rsidRPr="00A74FC5">
              <w:t>I know</w:t>
            </w:r>
          </w:p>
          <w:p w14:paraId="44A3CB06" w14:textId="77777777" w:rsidR="00A74FC5" w:rsidRPr="00A74FC5" w:rsidRDefault="00A74FC5" w:rsidP="00A74FC5">
            <w:pPr>
              <w:pStyle w:val="Guidancenotes"/>
            </w:pPr>
            <w:r w:rsidRPr="00A74FC5">
              <w:t>As far as I'm concerned</w:t>
            </w:r>
          </w:p>
          <w:p w14:paraId="5AB08B02" w14:textId="77777777" w:rsidR="00A74FC5" w:rsidRPr="00A74FC5" w:rsidRDefault="00A74FC5" w:rsidP="00A74FC5">
            <w:pPr>
              <w:pStyle w:val="Guidancenotes"/>
            </w:pPr>
            <w:r w:rsidRPr="00A74FC5">
              <w:t>I think</w:t>
            </w:r>
          </w:p>
          <w:p w14:paraId="41D19FCC" w14:textId="77777777" w:rsidR="00A74FC5" w:rsidRPr="00A74FC5" w:rsidRDefault="00A74FC5" w:rsidP="00A74FC5">
            <w:pPr>
              <w:pStyle w:val="Guidancenotes"/>
            </w:pPr>
            <w:r w:rsidRPr="00A74FC5">
              <w:t>Personally</w:t>
            </w:r>
          </w:p>
        </w:tc>
        <w:tc>
          <w:tcPr>
            <w:tcW w:w="2268" w:type="dxa"/>
          </w:tcPr>
          <w:p w14:paraId="21EC274F" w14:textId="77777777" w:rsidR="00A74FC5" w:rsidRPr="00A74FC5" w:rsidRDefault="00A74FC5" w:rsidP="00A74FC5">
            <w:pPr>
              <w:pStyle w:val="Guidancenotes"/>
            </w:pPr>
            <w:r w:rsidRPr="00A74FC5">
              <w:t>I have</w:t>
            </w:r>
          </w:p>
          <w:p w14:paraId="7BACBF23" w14:textId="77777777" w:rsidR="00A74FC5" w:rsidRPr="00A74FC5" w:rsidRDefault="00A74FC5" w:rsidP="00A74FC5">
            <w:pPr>
              <w:pStyle w:val="Guidancenotes"/>
            </w:pPr>
            <w:r w:rsidRPr="00A74FC5">
              <w:t>I will</w:t>
            </w:r>
          </w:p>
          <w:p w14:paraId="2D2D9FD2" w14:textId="77777777" w:rsidR="00A74FC5" w:rsidRPr="00A74FC5" w:rsidRDefault="00A74FC5" w:rsidP="00A74FC5">
            <w:pPr>
              <w:pStyle w:val="Guidancenotes"/>
            </w:pPr>
            <w:r w:rsidRPr="00A74FC5">
              <w:t>We can</w:t>
            </w:r>
          </w:p>
          <w:p w14:paraId="4A5909BD" w14:textId="77777777" w:rsidR="00A74FC5" w:rsidRPr="00A74FC5" w:rsidRDefault="00A74FC5" w:rsidP="00A74FC5">
            <w:pPr>
              <w:pStyle w:val="Guidancenotes"/>
            </w:pPr>
            <w:r w:rsidRPr="00A74FC5">
              <w:t>Our experience</w:t>
            </w:r>
          </w:p>
          <w:p w14:paraId="54D77851" w14:textId="77777777" w:rsidR="00A74FC5" w:rsidRPr="00A74FC5" w:rsidRDefault="00A74FC5" w:rsidP="00A74FC5">
            <w:pPr>
              <w:pStyle w:val="Guidancenotes"/>
            </w:pPr>
            <w:r w:rsidRPr="00A74FC5">
              <w:t>From my point of view</w:t>
            </w:r>
          </w:p>
          <w:p w14:paraId="692FA167" w14:textId="77777777" w:rsidR="00A74FC5" w:rsidRPr="00A74FC5" w:rsidRDefault="00A74FC5" w:rsidP="00A74FC5">
            <w:pPr>
              <w:pStyle w:val="Guidancenotes"/>
            </w:pPr>
            <w:r w:rsidRPr="00A74FC5">
              <w:t>In my perspective</w:t>
            </w:r>
          </w:p>
          <w:p w14:paraId="634FCE6C" w14:textId="77777777" w:rsidR="00A74FC5" w:rsidRPr="00A74FC5" w:rsidRDefault="00A74FC5" w:rsidP="00A74FC5">
            <w:pPr>
              <w:pStyle w:val="Guidancenotes"/>
            </w:pPr>
          </w:p>
        </w:tc>
      </w:tr>
    </w:tbl>
    <w:p w14:paraId="5E0F06C6" w14:textId="1E0AB75D" w:rsidR="00A74FC5" w:rsidRPr="00A74FC5" w:rsidRDefault="00A74FC5" w:rsidP="00A74FC5">
      <w:pPr>
        <w:pStyle w:val="Guidancenotes"/>
      </w:pPr>
      <w:r w:rsidRPr="00A74FC5">
        <w:br/>
        <w:t>Do use or model from the following examples</w:t>
      </w:r>
      <w:r w:rsidR="00BD005C">
        <w:t>,</w:t>
      </w:r>
      <w:r w:rsidRPr="00A74FC5">
        <w:t xml:space="preserve"> which are written from an observational third-person perspective: </w:t>
      </w:r>
    </w:p>
    <w:tbl>
      <w:tblPr>
        <w:tblStyle w:val="TableGrid"/>
        <w:tblW w:w="4240" w:type="pct"/>
        <w:tblInd w:w="704" w:type="dxa"/>
        <w:tblLook w:val="04A0" w:firstRow="1" w:lastRow="0" w:firstColumn="1" w:lastColumn="0" w:noHBand="0" w:noVBand="1"/>
      </w:tblPr>
      <w:tblGrid>
        <w:gridCol w:w="3827"/>
        <w:gridCol w:w="4338"/>
      </w:tblGrid>
      <w:tr w:rsidR="00A74FC5" w:rsidRPr="00A74FC5" w14:paraId="620B873F" w14:textId="77777777" w:rsidTr="007B7531">
        <w:trPr>
          <w:trHeight w:val="3032"/>
        </w:trPr>
        <w:tc>
          <w:tcPr>
            <w:tcW w:w="3827" w:type="dxa"/>
          </w:tcPr>
          <w:p w14:paraId="0183D0FF" w14:textId="77777777" w:rsidR="00A74FC5" w:rsidRPr="00A74FC5" w:rsidRDefault="00A74FC5" w:rsidP="00A74FC5">
            <w:pPr>
              <w:pStyle w:val="Guidancenotes"/>
            </w:pPr>
            <w:r w:rsidRPr="00A74FC5">
              <w:t>"The researcher" or "the observer"</w:t>
            </w:r>
          </w:p>
          <w:p w14:paraId="38F56BCD" w14:textId="77777777" w:rsidR="00A74FC5" w:rsidRPr="00A74FC5" w:rsidRDefault="00A74FC5" w:rsidP="00A74FC5">
            <w:pPr>
              <w:pStyle w:val="Guidancenotes"/>
            </w:pPr>
            <w:r w:rsidRPr="00A74FC5">
              <w:t>"It was observed that..."</w:t>
            </w:r>
          </w:p>
          <w:p w14:paraId="3A3574E9" w14:textId="77777777" w:rsidR="00A74FC5" w:rsidRPr="00A74FC5" w:rsidRDefault="00A74FC5" w:rsidP="00A74FC5">
            <w:pPr>
              <w:pStyle w:val="Guidancenotes"/>
            </w:pPr>
            <w:r w:rsidRPr="00A74FC5">
              <w:t>"The data suggest..."</w:t>
            </w:r>
          </w:p>
          <w:p w14:paraId="2FD2E0FE" w14:textId="77777777" w:rsidR="00A74FC5" w:rsidRPr="00A74FC5" w:rsidRDefault="00A74FC5" w:rsidP="00A74FC5">
            <w:pPr>
              <w:pStyle w:val="Guidancenotes"/>
            </w:pPr>
            <w:r w:rsidRPr="00A74FC5">
              <w:t>"The experiment revealed..."</w:t>
            </w:r>
          </w:p>
          <w:p w14:paraId="480E3BA7" w14:textId="77777777" w:rsidR="00A74FC5" w:rsidRPr="00A74FC5" w:rsidRDefault="00A74FC5" w:rsidP="00A74FC5">
            <w:pPr>
              <w:pStyle w:val="Guidancenotes"/>
            </w:pPr>
            <w:r w:rsidRPr="00A74FC5">
              <w:t>"The results show..."</w:t>
            </w:r>
          </w:p>
          <w:p w14:paraId="6513452A" w14:textId="77777777" w:rsidR="00A74FC5" w:rsidRPr="00A74FC5" w:rsidRDefault="00A74FC5" w:rsidP="00A74FC5">
            <w:pPr>
              <w:pStyle w:val="Guidancenotes"/>
            </w:pPr>
            <w:r w:rsidRPr="00A74FC5">
              <w:t>"One can infer that..."</w:t>
            </w:r>
          </w:p>
          <w:p w14:paraId="2F5151BF" w14:textId="77777777" w:rsidR="00A74FC5" w:rsidRPr="00A74FC5" w:rsidRDefault="00A74FC5" w:rsidP="00A74FC5">
            <w:pPr>
              <w:pStyle w:val="Guidancenotes"/>
            </w:pPr>
            <w:r w:rsidRPr="00A74FC5">
              <w:t>"The study indicates..."</w:t>
            </w:r>
          </w:p>
          <w:p w14:paraId="5DB9DF08" w14:textId="77777777" w:rsidR="00A74FC5" w:rsidRPr="00A74FC5" w:rsidRDefault="00A74FC5" w:rsidP="00A74FC5">
            <w:pPr>
              <w:pStyle w:val="Guidancenotes"/>
            </w:pPr>
            <w:r w:rsidRPr="00A74FC5">
              <w:t>"The findings imply..."</w:t>
            </w:r>
          </w:p>
          <w:p w14:paraId="3EAE1D28" w14:textId="77777777" w:rsidR="00A74FC5" w:rsidRPr="00A74FC5" w:rsidRDefault="00A74FC5" w:rsidP="00A74FC5">
            <w:pPr>
              <w:pStyle w:val="Guidancenotes"/>
            </w:pPr>
            <w:r w:rsidRPr="00A74FC5">
              <w:t>"The evidence supports..."</w:t>
            </w:r>
          </w:p>
          <w:p w14:paraId="23DBF745" w14:textId="7500ED26" w:rsidR="00A74FC5" w:rsidRPr="00A74FC5" w:rsidRDefault="00A74FC5" w:rsidP="00BD005C">
            <w:pPr>
              <w:pStyle w:val="Guidancenotes"/>
            </w:pPr>
            <w:r w:rsidRPr="00A74FC5">
              <w:t>"An analysis of the data"</w:t>
            </w:r>
          </w:p>
        </w:tc>
        <w:tc>
          <w:tcPr>
            <w:tcW w:w="4338" w:type="dxa"/>
          </w:tcPr>
          <w:p w14:paraId="48A9D6A0" w14:textId="77777777" w:rsidR="00A74FC5" w:rsidRPr="00A74FC5" w:rsidRDefault="00A74FC5" w:rsidP="00A74FC5">
            <w:pPr>
              <w:pStyle w:val="Guidancenotes"/>
            </w:pPr>
            <w:r w:rsidRPr="00A74FC5">
              <w:t>"The procedure was executed as follows..."</w:t>
            </w:r>
          </w:p>
          <w:p w14:paraId="369B99AF" w14:textId="77777777" w:rsidR="00A74FC5" w:rsidRPr="00A74FC5" w:rsidRDefault="00A74FC5" w:rsidP="00A74FC5">
            <w:pPr>
              <w:pStyle w:val="Guidancenotes"/>
            </w:pPr>
            <w:r w:rsidRPr="00A74FC5">
              <w:t>"The measurements were taken..."</w:t>
            </w:r>
          </w:p>
          <w:p w14:paraId="295B1D8C" w14:textId="77777777" w:rsidR="00A74FC5" w:rsidRPr="00A74FC5" w:rsidRDefault="00A74FC5" w:rsidP="00A74FC5">
            <w:pPr>
              <w:pStyle w:val="Guidancenotes"/>
            </w:pPr>
            <w:r w:rsidRPr="00A74FC5">
              <w:t>"The test conditions were controlled..."</w:t>
            </w:r>
          </w:p>
          <w:p w14:paraId="27895250" w14:textId="77777777" w:rsidR="00A74FC5" w:rsidRPr="00A74FC5" w:rsidRDefault="00A74FC5" w:rsidP="00A74FC5">
            <w:pPr>
              <w:pStyle w:val="Guidancenotes"/>
            </w:pPr>
            <w:r w:rsidRPr="00A74FC5">
              <w:t>"The trends in the data"</w:t>
            </w:r>
          </w:p>
          <w:p w14:paraId="389A6609" w14:textId="77777777" w:rsidR="00A74FC5" w:rsidRPr="00A74FC5" w:rsidRDefault="00A74FC5" w:rsidP="00A74FC5">
            <w:pPr>
              <w:pStyle w:val="Guidancenotes"/>
            </w:pPr>
            <w:r w:rsidRPr="00A74FC5">
              <w:t>"The process was documented as..."</w:t>
            </w:r>
          </w:p>
          <w:p w14:paraId="16494947" w14:textId="77777777" w:rsidR="00A74FC5" w:rsidRPr="00A74FC5" w:rsidRDefault="00A74FC5" w:rsidP="00A74FC5">
            <w:pPr>
              <w:pStyle w:val="Guidancenotes"/>
            </w:pPr>
            <w:r w:rsidRPr="00A74FC5">
              <w:t>"The phenomenon was recorded."</w:t>
            </w:r>
          </w:p>
          <w:p w14:paraId="148CF2C0" w14:textId="77777777" w:rsidR="00A74FC5" w:rsidRPr="00A74FC5" w:rsidRDefault="00A74FC5" w:rsidP="00A74FC5">
            <w:pPr>
              <w:pStyle w:val="Guidancenotes"/>
            </w:pPr>
            <w:r w:rsidRPr="00A74FC5">
              <w:t>"A statistical analysis was conducted."</w:t>
            </w:r>
          </w:p>
          <w:p w14:paraId="7E496DF0" w14:textId="77777777" w:rsidR="00A74FC5" w:rsidRPr="00A74FC5" w:rsidRDefault="00A74FC5" w:rsidP="00A74FC5">
            <w:pPr>
              <w:pStyle w:val="Guidancenotes"/>
            </w:pPr>
            <w:r w:rsidRPr="00A74FC5">
              <w:t>"The data were collected and analysed."</w:t>
            </w:r>
          </w:p>
        </w:tc>
      </w:tr>
    </w:tbl>
    <w:p w14:paraId="29947916" w14:textId="77777777" w:rsidR="00A74FC5" w:rsidRPr="00083703" w:rsidRDefault="00A74FC5" w:rsidP="00003C2E">
      <w:pPr>
        <w:pStyle w:val="Guidancenotes"/>
      </w:pPr>
    </w:p>
    <w:p w14:paraId="34469F42" w14:textId="77777777" w:rsidR="00944D7F" w:rsidRPr="008E17EF" w:rsidRDefault="00944D7F" w:rsidP="00944D7F">
      <w:pPr>
        <w:pStyle w:val="Guidancenotes"/>
        <w:rPr>
          <w:b/>
          <w:bCs/>
        </w:rPr>
      </w:pPr>
      <w:r w:rsidRPr="008E17EF">
        <w:rPr>
          <w:b/>
          <w:bCs/>
        </w:rPr>
        <w:t xml:space="preserve">The following guidelines must be adhered to: </w:t>
      </w:r>
    </w:p>
    <w:p w14:paraId="1458822B" w14:textId="72B07A56" w:rsidR="00944D7F" w:rsidRPr="00814190" w:rsidRDefault="00944D7F" w:rsidP="00944D7F">
      <w:pPr>
        <w:pStyle w:val="Guidancenotes"/>
      </w:pPr>
      <w:r w:rsidRPr="00814190">
        <w:t xml:space="preserve">All text </w:t>
      </w:r>
      <w:r w:rsidR="008E17EF">
        <w:t>in the report must be black in colour</w:t>
      </w:r>
      <w:r w:rsidRPr="00814190">
        <w:t>.</w:t>
      </w:r>
    </w:p>
    <w:p w14:paraId="22866146" w14:textId="614CEAB6" w:rsidR="00944D7F" w:rsidRPr="00814190" w:rsidRDefault="008E17EF" w:rsidP="00944D7F">
      <w:pPr>
        <w:pStyle w:val="Guidancenotes"/>
      </w:pPr>
      <w:r>
        <w:t>The m</w:t>
      </w:r>
      <w:r w:rsidR="00944D7F" w:rsidRPr="00814190">
        <w:t>ain body text must be at least 12</w:t>
      </w:r>
      <w:r w:rsidR="00BD005C">
        <w:t xml:space="preserve"> </w:t>
      </w:r>
      <w:r w:rsidR="00944D7F" w:rsidRPr="00814190">
        <w:t>pt font using Arial</w:t>
      </w:r>
      <w:r w:rsidR="00A2165D">
        <w:t>/</w:t>
      </w:r>
      <w:r w:rsidR="00944D7F" w:rsidRPr="00814190">
        <w:t>Calibri font.</w:t>
      </w:r>
    </w:p>
    <w:p w14:paraId="184E7002" w14:textId="69F54ED6" w:rsidR="00944D7F" w:rsidRPr="00814190" w:rsidRDefault="008E17EF" w:rsidP="00944D7F">
      <w:pPr>
        <w:pStyle w:val="Guidancenotes"/>
      </w:pPr>
      <w:r>
        <w:t>The m</w:t>
      </w:r>
      <w:r w:rsidR="00944D7F" w:rsidRPr="00814190">
        <w:t>ain body text will have 1.5 line spacing.</w:t>
      </w:r>
    </w:p>
    <w:p w14:paraId="142BAB56" w14:textId="77777777" w:rsidR="00944D7F" w:rsidRDefault="00944D7F" w:rsidP="00944D7F">
      <w:pPr>
        <w:pStyle w:val="Guidancenotes"/>
      </w:pPr>
      <w:r w:rsidRPr="00814190">
        <w:t>Margins will be a minimum of 2 cm on each side.</w:t>
      </w:r>
    </w:p>
    <w:p w14:paraId="682366CF" w14:textId="77777777" w:rsidR="00944D7F" w:rsidRDefault="00944D7F" w:rsidP="00944D7F">
      <w:pPr>
        <w:pStyle w:val="Guidancenotes"/>
      </w:pPr>
      <w:r w:rsidRPr="00814190">
        <w:t>All pages must be numbered consecutively.</w:t>
      </w:r>
    </w:p>
    <w:p w14:paraId="4391306F" w14:textId="110E6FF7" w:rsidR="00E22A06" w:rsidRPr="00814190" w:rsidRDefault="00E22A06" w:rsidP="00944D7F">
      <w:pPr>
        <w:pStyle w:val="Guidancenotes"/>
      </w:pPr>
      <w:r w:rsidRPr="00E22A06">
        <w:t>All the sections/subsections must be numbered except Appendices and References</w:t>
      </w:r>
      <w:r>
        <w:t>.</w:t>
      </w:r>
    </w:p>
    <w:p w14:paraId="429522A0" w14:textId="31673F17" w:rsidR="003F024F" w:rsidRPr="003F024F" w:rsidRDefault="003F024F" w:rsidP="003F024F">
      <w:pPr>
        <w:pStyle w:val="Guidancenotes"/>
      </w:pPr>
      <w:r w:rsidRPr="003F024F">
        <w:t>Use high-quality image formats (e.g., PNG or TIFF) and ensure a minimum of 300 DPI.</w:t>
      </w:r>
    </w:p>
    <w:p w14:paraId="6E5E312F" w14:textId="60EC2620" w:rsidR="003F024F" w:rsidRDefault="003F024F" w:rsidP="003F024F">
      <w:pPr>
        <w:pStyle w:val="Guidancenotes"/>
      </w:pPr>
      <w:r w:rsidRPr="003F024F">
        <w:t>Each figure and table must include a descriptive caption, a unique number (e.g., Figure 1), and an explanation in the report text.</w:t>
      </w:r>
    </w:p>
    <w:p w14:paraId="2378A5BD" w14:textId="1B86906B" w:rsidR="003F024F" w:rsidRDefault="003F024F" w:rsidP="003F024F">
      <w:pPr>
        <w:pStyle w:val="Guidancenotes"/>
        <w:rPr>
          <w:b/>
          <w:bCs/>
          <w:color w:val="FF0000"/>
        </w:rPr>
      </w:pPr>
      <w:r>
        <w:rPr>
          <w:b/>
          <w:bCs/>
          <w:color w:val="FF0000"/>
        </w:rPr>
        <w:t>D</w:t>
      </w:r>
      <w:r w:rsidRPr="00BD005C">
        <w:rPr>
          <w:b/>
          <w:bCs/>
          <w:color w:val="FF0000"/>
        </w:rPr>
        <w:t>o</w:t>
      </w:r>
      <w:r>
        <w:rPr>
          <w:b/>
          <w:bCs/>
          <w:color w:val="FF0000"/>
        </w:rPr>
        <w:t xml:space="preserve"> not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 xml:space="preserve">use </w:t>
      </w:r>
      <w:r w:rsidRPr="00BD005C">
        <w:rPr>
          <w:b/>
          <w:bCs/>
          <w:color w:val="FF0000"/>
        </w:rPr>
        <w:t>screenshot</w:t>
      </w:r>
      <w:r>
        <w:rPr>
          <w:b/>
          <w:bCs/>
          <w:color w:val="FF0000"/>
        </w:rPr>
        <w:t xml:space="preserve"> tools to include your visualisations </w:t>
      </w:r>
      <w:r w:rsidRPr="00BD005C">
        <w:rPr>
          <w:b/>
          <w:bCs/>
          <w:color w:val="FF0000"/>
        </w:rPr>
        <w:t>in the report.</w:t>
      </w:r>
    </w:p>
    <w:p w14:paraId="595CB18B" w14:textId="5E7F927C" w:rsidR="003F024F" w:rsidRDefault="003F024F" w:rsidP="003F024F">
      <w:pPr>
        <w:pStyle w:val="Guidancenotes"/>
      </w:pPr>
      <w:r w:rsidRPr="003F024F">
        <w:t xml:space="preserve">Use </w:t>
      </w:r>
      <w:proofErr w:type="spellStart"/>
      <w:r w:rsidRPr="003F024F">
        <w:rPr>
          <w:rFonts w:ascii="Consolas" w:hAnsi="Consolas"/>
        </w:rPr>
        <w:t>savefig</w:t>
      </w:r>
      <w:proofErr w:type="spellEnd"/>
      <w:r w:rsidRPr="003F024F">
        <w:rPr>
          <w:rFonts w:ascii="Consolas" w:hAnsi="Consolas"/>
        </w:rPr>
        <w:t>()</w:t>
      </w:r>
      <w:r w:rsidRPr="003F024F">
        <w:t xml:space="preserve"> in your code to create high-quality images instead of using screenshots.</w:t>
      </w:r>
    </w:p>
    <w:p w14:paraId="2F3E7FE5" w14:textId="5864DF44" w:rsidR="008E17EF" w:rsidRPr="00BD005C" w:rsidRDefault="008E17EF" w:rsidP="008E17EF">
      <w:pPr>
        <w:pStyle w:val="Guidancenotes"/>
        <w:rPr>
          <w:b/>
          <w:bCs/>
          <w:color w:val="FF0000"/>
        </w:rPr>
      </w:pPr>
      <w:r w:rsidRPr="00BD005C">
        <w:rPr>
          <w:b/>
          <w:bCs/>
          <w:color w:val="FF0000"/>
        </w:rPr>
        <w:t>Do</w:t>
      </w:r>
      <w:r>
        <w:rPr>
          <w:b/>
          <w:bCs/>
        </w:rPr>
        <w:t xml:space="preserve"> </w:t>
      </w:r>
      <w:r w:rsidRPr="00BD005C">
        <w:rPr>
          <w:b/>
          <w:bCs/>
          <w:color w:val="FF0000"/>
        </w:rPr>
        <w:t>not include screenshots of your code in the report.</w:t>
      </w:r>
    </w:p>
    <w:p w14:paraId="0BBD2EF0" w14:textId="268ED8EA" w:rsidR="008E17EF" w:rsidRDefault="008E17EF" w:rsidP="008E17EF">
      <w:pPr>
        <w:pStyle w:val="Guidancenotes"/>
      </w:pPr>
      <w:r w:rsidRPr="00E22A06">
        <w:t>If necessary, create a text box with</w:t>
      </w:r>
      <w:r>
        <w:rPr>
          <w:b/>
          <w:bCs/>
        </w:rPr>
        <w:t xml:space="preserve"> </w:t>
      </w:r>
      <w:r>
        <w:rPr>
          <w:rFonts w:ascii="Consolas" w:hAnsi="Consolas"/>
        </w:rPr>
        <w:t xml:space="preserve">Consolas </w:t>
      </w:r>
      <w:r w:rsidRPr="00E22A06">
        <w:t>font style and just</w:t>
      </w:r>
      <w:r>
        <w:t>i</w:t>
      </w:r>
      <w:r w:rsidRPr="00E22A06">
        <w:t>fy inclu</w:t>
      </w:r>
      <w:r>
        <w:t>d</w:t>
      </w:r>
      <w:r w:rsidRPr="00E22A06">
        <w:t>in</w:t>
      </w:r>
      <w:r>
        <w:t>g</w:t>
      </w:r>
      <w:r w:rsidRPr="00E22A06">
        <w:t xml:space="preserve"> the code </w:t>
      </w:r>
      <w:r>
        <w:t>in</w:t>
      </w:r>
      <w:r w:rsidRPr="00E22A06">
        <w:t xml:space="preserve"> the repo</w:t>
      </w:r>
      <w:r>
        <w:t>r</w:t>
      </w:r>
      <w:r w:rsidRPr="00E22A06">
        <w:t>t.</w:t>
      </w:r>
    </w:p>
    <w:p w14:paraId="240A03BF" w14:textId="77777777" w:rsidR="008E17EF" w:rsidRPr="00814190" w:rsidRDefault="008E17EF" w:rsidP="00944D7F">
      <w:pPr>
        <w:pStyle w:val="Guidancenotes"/>
      </w:pPr>
    </w:p>
    <w:p w14:paraId="6A2D52D3" w14:textId="77777777" w:rsidR="00003C2E" w:rsidRDefault="00003C2E" w:rsidP="00003C2E"/>
    <w:p w14:paraId="657D30DF" w14:textId="77777777" w:rsidR="00D55919" w:rsidRDefault="00D55919" w:rsidP="00D55919"/>
    <w:p w14:paraId="3216D196" w14:textId="2B4168D7" w:rsidR="00B610AE" w:rsidRDefault="00E22A06" w:rsidP="00B610AE">
      <w:pPr>
        <w:pStyle w:val="Heading2"/>
      </w:pPr>
      <w:bookmarkStart w:id="3" w:name="_Toc182262311"/>
      <w:r>
        <w:t>Sample Subsection</w:t>
      </w:r>
      <w:bookmarkEnd w:id="3"/>
      <w:r>
        <w:t xml:space="preserve"> </w:t>
      </w:r>
      <w:r w:rsidR="00743A9F">
        <w:t xml:space="preserve"> </w:t>
      </w:r>
    </w:p>
    <w:p w14:paraId="0C6A95C8" w14:textId="77777777" w:rsidR="00B610AE" w:rsidRDefault="00B610AE" w:rsidP="00B610AE">
      <w:r w:rsidRPr="00607F45">
        <w:t>Insert your text here</w:t>
      </w:r>
    </w:p>
    <w:p w14:paraId="5F7D3550" w14:textId="7CFAAE4D" w:rsidR="001466C3" w:rsidRPr="00607F45" w:rsidRDefault="00E22A06" w:rsidP="001466C3">
      <w:pPr>
        <w:pStyle w:val="Heading1"/>
        <w:ind w:left="432" w:hanging="432"/>
      </w:pPr>
      <w:bookmarkStart w:id="4" w:name="_Toc182262312"/>
      <w:r w:rsidRPr="00E22A06">
        <w:lastRenderedPageBreak/>
        <w:t>Data Preparation and Exploratory Data Analysis (EDA)</w:t>
      </w:r>
      <w:bookmarkEnd w:id="4"/>
      <w:r w:rsidRPr="00E22A06">
        <w:t xml:space="preserve"> </w:t>
      </w:r>
      <w:r w:rsidR="00BB3579">
        <w:t xml:space="preserve">  </w:t>
      </w:r>
    </w:p>
    <w:p w14:paraId="617317C0" w14:textId="77777777" w:rsidR="00EF373B" w:rsidRDefault="00EF373B" w:rsidP="00EF373B">
      <w:r w:rsidRPr="00607F45">
        <w:t>Insert text here</w:t>
      </w:r>
    </w:p>
    <w:p w14:paraId="29F282A2" w14:textId="52281B25" w:rsidR="005D517A" w:rsidRDefault="00204DD9" w:rsidP="005D517A">
      <w:pPr>
        <w:pStyle w:val="Guidancenotes"/>
      </w:pPr>
      <w:r>
        <w:t xml:space="preserve">Always begin your section with an opening paragraph with </w:t>
      </w:r>
      <w:r w:rsidR="00E22A06">
        <w:t xml:space="preserve">context </w:t>
      </w:r>
      <w:r>
        <w:t xml:space="preserve">knowledge/ </w:t>
      </w:r>
      <w:r w:rsidR="00E22A06">
        <w:t>background</w:t>
      </w:r>
      <w:r w:rsidR="005D517A">
        <w:t xml:space="preserve">, covering what the reader to expect from the section </w:t>
      </w:r>
    </w:p>
    <w:p w14:paraId="61AD5A12" w14:textId="5FBF48E2" w:rsidR="005D517A" w:rsidRDefault="005D517A" w:rsidP="005D517A">
      <w:pPr>
        <w:pStyle w:val="Guidancenotes"/>
      </w:pPr>
      <w:r>
        <w:t xml:space="preserve">Start this section with an overview of the goals and methods used for data preparation. </w:t>
      </w:r>
    </w:p>
    <w:p w14:paraId="526561AB" w14:textId="11B008FE" w:rsidR="005D517A" w:rsidRDefault="005D517A" w:rsidP="005D517A">
      <w:pPr>
        <w:pStyle w:val="Guidancenotes"/>
      </w:pPr>
      <w:r>
        <w:t>Describe specific methods used for handling missing data and outliers.</w:t>
      </w:r>
    </w:p>
    <w:p w14:paraId="1660C400" w14:textId="174CFF09" w:rsidR="005D517A" w:rsidRDefault="005D517A" w:rsidP="005D517A">
      <w:pPr>
        <w:pStyle w:val="Guidancenotes"/>
      </w:pPr>
      <w:r>
        <w:t>Summarise any statistical tests or analyses conducted to understand data distribution.</w:t>
      </w:r>
    </w:p>
    <w:p w14:paraId="194BF68A" w14:textId="770D04C9" w:rsidR="005D517A" w:rsidRDefault="005D517A" w:rsidP="005D517A">
      <w:pPr>
        <w:pStyle w:val="Guidancenotes"/>
      </w:pPr>
      <w:r>
        <w:t>Document any processes used to identify and resolve anomalies in the data, such as duplicate entries or formatting inconsistencies.</w:t>
      </w:r>
    </w:p>
    <w:p w14:paraId="6536F6D2" w14:textId="7D327AF4" w:rsidR="005D517A" w:rsidRDefault="005D517A" w:rsidP="005D517A">
      <w:pPr>
        <w:pStyle w:val="Guidancenotes"/>
      </w:pPr>
      <w:r>
        <w:t>Present initial findings from summary statistics, including any insights into data trends or distribution.</w:t>
      </w:r>
    </w:p>
    <w:p w14:paraId="2AA1239D" w14:textId="3FA73BB6" w:rsidR="00E22A06" w:rsidRDefault="00E22A06" w:rsidP="00E22A06">
      <w:pPr>
        <w:pStyle w:val="Guidancenotes"/>
      </w:pPr>
      <w:r>
        <w:t>Clean and preprocess the dataset by handling missing values and outliers</w:t>
      </w:r>
    </w:p>
    <w:p w14:paraId="02E00944" w14:textId="636EDC59" w:rsidR="00E22A06" w:rsidRDefault="00E22A06" w:rsidP="00E22A06">
      <w:pPr>
        <w:pStyle w:val="Guidancenotes"/>
      </w:pPr>
      <w:r>
        <w:t>Perform statistical analysis to understand data distribution</w:t>
      </w:r>
    </w:p>
    <w:p w14:paraId="67D03743" w14:textId="657E1208" w:rsidR="00E22A06" w:rsidRDefault="00E22A06" w:rsidP="00E22A06">
      <w:pPr>
        <w:pStyle w:val="Guidancenotes"/>
      </w:pPr>
      <w:r>
        <w:t>Identify and handle data inconsistencies and anomalies</w:t>
      </w:r>
    </w:p>
    <w:p w14:paraId="39E50313" w14:textId="3BF4EE23" w:rsidR="00E22A06" w:rsidRDefault="00E22A06" w:rsidP="00E22A06">
      <w:pPr>
        <w:pStyle w:val="Guidancenotes"/>
      </w:pPr>
      <w:r>
        <w:t>Document all data cleaning steps and transformations</w:t>
      </w:r>
    </w:p>
    <w:p w14:paraId="21B3B271" w14:textId="19A5AB1F" w:rsidR="00E22A06" w:rsidRDefault="00E22A06" w:rsidP="00E22A06">
      <w:pPr>
        <w:pStyle w:val="Guidancenotes"/>
      </w:pPr>
      <w:r>
        <w:t>Generate summary statistics and initial insights</w:t>
      </w:r>
    </w:p>
    <w:p w14:paraId="6B2F21C8" w14:textId="74BBDCA7" w:rsidR="00F94E3C" w:rsidRDefault="005D517A" w:rsidP="00BB3579">
      <w:pPr>
        <w:pStyle w:val="Guidancenotes"/>
      </w:pPr>
      <w:r w:rsidRPr="005D517A">
        <w:t>Describe any techniques used to handle missing data</w:t>
      </w:r>
      <w:r>
        <w:t>.</w:t>
      </w:r>
    </w:p>
    <w:p w14:paraId="2ADCE862" w14:textId="77777777" w:rsidR="00F94E3C" w:rsidRDefault="00F94E3C" w:rsidP="00F94E3C"/>
    <w:p w14:paraId="74E6A7B2" w14:textId="06262B11" w:rsidR="00F94E3C" w:rsidRDefault="00204DD9" w:rsidP="00F94E3C">
      <w:pPr>
        <w:pStyle w:val="Heading2"/>
      </w:pPr>
      <w:bookmarkStart w:id="5" w:name="_Toc182262313"/>
      <w:r>
        <w:t>Sample Subsection</w:t>
      </w:r>
      <w:bookmarkEnd w:id="5"/>
      <w:r>
        <w:t xml:space="preserve"> </w:t>
      </w:r>
    </w:p>
    <w:p w14:paraId="355280D6" w14:textId="0F88AF52" w:rsidR="00414BDD" w:rsidRDefault="00414BDD" w:rsidP="00204DD9">
      <w:r w:rsidRPr="00607F45">
        <w:t>Insert text here</w:t>
      </w:r>
      <w:r w:rsidR="00F94E3C">
        <w:t xml:space="preserve"> </w:t>
      </w:r>
    </w:p>
    <w:p w14:paraId="3F548D5E" w14:textId="77777777" w:rsidR="00C650B9" w:rsidRDefault="00C650B9" w:rsidP="00C650B9"/>
    <w:p w14:paraId="17630ADA" w14:textId="385FB801" w:rsidR="00EF373B" w:rsidRPr="00607F45" w:rsidRDefault="00204DD9" w:rsidP="00EF373B">
      <w:pPr>
        <w:pStyle w:val="Heading1"/>
        <w:rPr>
          <w:noProof w:val="0"/>
        </w:rPr>
      </w:pPr>
      <w:bookmarkStart w:id="6" w:name="_Toc182262314"/>
      <w:r w:rsidRPr="00204DD9">
        <w:rPr>
          <w:noProof w:val="0"/>
        </w:rPr>
        <w:lastRenderedPageBreak/>
        <w:t>Research Questions and Integration of Domain Knowledge</w:t>
      </w:r>
      <w:bookmarkEnd w:id="6"/>
      <w:r w:rsidRPr="00204DD9">
        <w:rPr>
          <w:noProof w:val="0"/>
        </w:rPr>
        <w:t xml:space="preserve"> </w:t>
      </w:r>
      <w:r w:rsidR="00BA0A15">
        <w:rPr>
          <w:noProof w:val="0"/>
        </w:rPr>
        <w:t xml:space="preserve"> </w:t>
      </w:r>
    </w:p>
    <w:p w14:paraId="4DA40877" w14:textId="77777777" w:rsidR="00EF373B" w:rsidRDefault="00EF373B" w:rsidP="00EF373B">
      <w:r w:rsidRPr="00607F45">
        <w:t>Insert your text here</w:t>
      </w:r>
    </w:p>
    <w:p w14:paraId="050DF634" w14:textId="77777777" w:rsidR="005D517A" w:rsidRDefault="005D517A" w:rsidP="005D517A">
      <w:pPr>
        <w:pStyle w:val="Guidancenotes"/>
      </w:pPr>
      <w:r>
        <w:t xml:space="preserve">Begin this section by establishing the context and importance of each research question. </w:t>
      </w:r>
    </w:p>
    <w:p w14:paraId="03AACC1C" w14:textId="77777777" w:rsidR="005D517A" w:rsidRDefault="005D517A" w:rsidP="005D517A">
      <w:pPr>
        <w:pStyle w:val="Guidancenotes"/>
      </w:pPr>
      <w:r>
        <w:t>Formulate three specific research questions that the dataset can address, ensuring they are answerable with the available data.</w:t>
      </w:r>
    </w:p>
    <w:p w14:paraId="4A650FE2" w14:textId="77777777" w:rsidR="005D517A" w:rsidRDefault="005D517A" w:rsidP="005D517A">
      <w:pPr>
        <w:pStyle w:val="Guidancenotes"/>
      </w:pPr>
      <w:r>
        <w:t>Integrate domain knowledge to justify the relevance of each question, explaining how each question contributes to the overall analysis.</w:t>
      </w:r>
    </w:p>
    <w:p w14:paraId="221F3668" w14:textId="77777777" w:rsidR="005D517A" w:rsidRDefault="005D517A" w:rsidP="005D517A">
      <w:pPr>
        <w:pStyle w:val="Guidancenotes"/>
      </w:pPr>
      <w:r>
        <w:t>If applicable, include hypotheses that may guide the analysis.</w:t>
      </w:r>
    </w:p>
    <w:p w14:paraId="2276FD70" w14:textId="451345B6" w:rsidR="005D517A" w:rsidRDefault="005D517A" w:rsidP="005D517A">
      <w:pPr>
        <w:pStyle w:val="Guidancenotes"/>
      </w:pPr>
      <w:r>
        <w:t>Include visualisations that are directly relevant to answering these questions.</w:t>
      </w:r>
    </w:p>
    <w:p w14:paraId="6ACE0BE8" w14:textId="77777777" w:rsidR="005D517A" w:rsidRDefault="005D517A" w:rsidP="005D517A">
      <w:pPr>
        <w:pStyle w:val="Guidancenotes"/>
      </w:pPr>
      <w:r>
        <w:t>Discuss the key patterns, trends, or relationships observed in the visualisations, supporting findings with statistical evidence where possible.</w:t>
      </w:r>
    </w:p>
    <w:p w14:paraId="119C9BB6" w14:textId="77777777" w:rsidR="00204DD9" w:rsidRDefault="00204DD9" w:rsidP="00204DD9">
      <w:pPr>
        <w:pStyle w:val="Guidancenotes"/>
      </w:pPr>
      <w:r>
        <w:t>Justify the relevance and importance of each question</w:t>
      </w:r>
    </w:p>
    <w:p w14:paraId="400E5A0D" w14:textId="77777777" w:rsidR="00204DD9" w:rsidRDefault="00204DD9" w:rsidP="00204DD9">
      <w:pPr>
        <w:pStyle w:val="Guidancenotes"/>
      </w:pPr>
      <w:r>
        <w:t>Consider potential limitations and constraints</w:t>
      </w:r>
    </w:p>
    <w:p w14:paraId="01A182C3" w14:textId="7DABAECD" w:rsidR="00204DD9" w:rsidRDefault="00204DD9" w:rsidP="00204DD9">
      <w:pPr>
        <w:pStyle w:val="Guidancenotes"/>
      </w:pPr>
      <w:r>
        <w:t>Create appropriate visualisations relevant to previous tasks and research questions</w:t>
      </w:r>
      <w:r w:rsidR="005D517A">
        <w:t>.</w:t>
      </w:r>
    </w:p>
    <w:p w14:paraId="2C2224BE" w14:textId="77777777" w:rsidR="00204DD9" w:rsidRDefault="00204DD9" w:rsidP="00204DD9">
      <w:pPr>
        <w:pStyle w:val="Guidancenotes"/>
      </w:pPr>
      <w:r>
        <w:t>Apply appropriate colour schemes, visual encoding, labels, and legends</w:t>
      </w:r>
    </w:p>
    <w:p w14:paraId="34E865D1" w14:textId="77777777" w:rsidR="00204DD9" w:rsidRDefault="00204DD9" w:rsidP="00204DD9">
      <w:pPr>
        <w:pStyle w:val="Guidancenotes"/>
      </w:pPr>
      <w:r>
        <w:t xml:space="preserve">Optimise visualisations for clarity, impact </w:t>
      </w:r>
      <w:proofErr w:type="gramStart"/>
      <w:r>
        <w:t>taking into account</w:t>
      </w:r>
      <w:proofErr w:type="gramEnd"/>
      <w:r>
        <w:t xml:space="preserve"> your potential audience</w:t>
      </w:r>
    </w:p>
    <w:p w14:paraId="0234C5E8" w14:textId="77777777" w:rsidR="00590358" w:rsidRDefault="00590358" w:rsidP="00590358">
      <w:pPr>
        <w:pStyle w:val="Guidancenotes"/>
      </w:pPr>
      <w:r>
        <w:t>Detailed interpretation of each visualisation</w:t>
      </w:r>
    </w:p>
    <w:p w14:paraId="3D990682" w14:textId="77777777" w:rsidR="00590358" w:rsidRDefault="00590358" w:rsidP="00590358">
      <w:pPr>
        <w:pStyle w:val="Guidancenotes"/>
      </w:pPr>
      <w:r>
        <w:t>Identify key patterns, trends, and relationships</w:t>
      </w:r>
    </w:p>
    <w:p w14:paraId="329B9008" w14:textId="77777777" w:rsidR="00590358" w:rsidRDefault="00590358" w:rsidP="00590358">
      <w:pPr>
        <w:pStyle w:val="Guidancenotes"/>
      </w:pPr>
      <w:r>
        <w:t>Support findings with statistical evidence</w:t>
      </w:r>
    </w:p>
    <w:p w14:paraId="14F1557B" w14:textId="77777777" w:rsidR="00590358" w:rsidRDefault="00590358" w:rsidP="00590358">
      <w:pPr>
        <w:pStyle w:val="Guidancenotes"/>
      </w:pPr>
      <w:r>
        <w:t>Draw meaningful conclusions from the visualisations</w:t>
      </w:r>
    </w:p>
    <w:p w14:paraId="0969099B" w14:textId="77777777" w:rsidR="00590358" w:rsidRDefault="00590358" w:rsidP="00590358">
      <w:pPr>
        <w:pStyle w:val="Guidancenotes"/>
      </w:pPr>
      <w:r>
        <w:t>Address potential limitations and biases</w:t>
      </w:r>
    </w:p>
    <w:p w14:paraId="1DA24272" w14:textId="77777777" w:rsidR="00590358" w:rsidRDefault="00590358" w:rsidP="00590358">
      <w:pPr>
        <w:pStyle w:val="Guidancenotes"/>
      </w:pPr>
      <w:r>
        <w:t>Structure report with clear sections and flow</w:t>
      </w:r>
    </w:p>
    <w:p w14:paraId="74DBDFA9" w14:textId="77777777" w:rsidR="00590358" w:rsidRDefault="00590358" w:rsidP="00590358">
      <w:pPr>
        <w:pStyle w:val="Guidancenotes"/>
      </w:pPr>
      <w:r>
        <w:t>Include proper citations following the IEEE format</w:t>
      </w:r>
    </w:p>
    <w:p w14:paraId="322044D7" w14:textId="77777777" w:rsidR="00590358" w:rsidRDefault="00590358" w:rsidP="00590358">
      <w:pPr>
        <w:pStyle w:val="Guidancenotes"/>
      </w:pPr>
      <w:r>
        <w:t>Create an engaging narrative connecting visualisations</w:t>
      </w:r>
    </w:p>
    <w:p w14:paraId="4D449EF1" w14:textId="1AFDBC0E" w:rsidR="003D5F11" w:rsidRDefault="00590358" w:rsidP="00590358">
      <w:pPr>
        <w:pStyle w:val="Guidancenotes"/>
      </w:pPr>
      <w:r>
        <w:t>Provide a summary of findings and limitations</w:t>
      </w:r>
    </w:p>
    <w:p w14:paraId="1C97354F" w14:textId="77777777" w:rsidR="00204DD9" w:rsidRDefault="00204DD9" w:rsidP="00EF373B"/>
    <w:p w14:paraId="3397945D" w14:textId="0847588F" w:rsidR="00204DD9" w:rsidRDefault="00204DD9" w:rsidP="00204DD9">
      <w:pPr>
        <w:pStyle w:val="Heading2"/>
      </w:pPr>
      <w:bookmarkStart w:id="7" w:name="_Toc182262315"/>
      <w:r>
        <w:t>Sample Subsection</w:t>
      </w:r>
      <w:bookmarkEnd w:id="7"/>
      <w:r>
        <w:t xml:space="preserve"> </w:t>
      </w:r>
    </w:p>
    <w:p w14:paraId="592373C6" w14:textId="77777777" w:rsidR="00204DD9" w:rsidRDefault="00204DD9" w:rsidP="00204DD9">
      <w:r w:rsidRPr="00607F45">
        <w:t>Insert text here</w:t>
      </w:r>
      <w:r>
        <w:t xml:space="preserve"> </w:t>
      </w:r>
    </w:p>
    <w:p w14:paraId="04470156" w14:textId="77777777" w:rsidR="00204DD9" w:rsidRDefault="00204DD9" w:rsidP="00204DD9">
      <w:pPr>
        <w:pStyle w:val="Heading2"/>
      </w:pPr>
      <w:bookmarkStart w:id="8" w:name="_Toc182262316"/>
      <w:r>
        <w:t>Sample Subsection</w:t>
      </w:r>
      <w:bookmarkEnd w:id="8"/>
      <w:r>
        <w:t xml:space="preserve"> </w:t>
      </w:r>
    </w:p>
    <w:p w14:paraId="330AF405" w14:textId="77777777" w:rsidR="00204DD9" w:rsidRDefault="00204DD9" w:rsidP="00204DD9">
      <w:r w:rsidRPr="00607F45">
        <w:t>Insert text here</w:t>
      </w:r>
      <w:r>
        <w:t xml:space="preserve"> </w:t>
      </w:r>
    </w:p>
    <w:p w14:paraId="36E613EF" w14:textId="77777777" w:rsidR="00204DD9" w:rsidRDefault="00204DD9" w:rsidP="00EF373B"/>
    <w:p w14:paraId="4970CE8F" w14:textId="6577F660" w:rsidR="00590358" w:rsidRDefault="00590358" w:rsidP="00590358">
      <w:pPr>
        <w:pStyle w:val="Heading1"/>
        <w:rPr>
          <w:noProof w:val="0"/>
        </w:rPr>
      </w:pPr>
      <w:bookmarkStart w:id="9" w:name="_Toc182262317"/>
      <w:r>
        <w:lastRenderedPageBreak/>
        <w:t>Sample Section</w:t>
      </w:r>
      <w:bookmarkEnd w:id="9"/>
      <w:r>
        <w:t xml:space="preserve"> </w:t>
      </w:r>
      <w:r>
        <w:rPr>
          <w:noProof w:val="0"/>
        </w:rPr>
        <w:t xml:space="preserve"> </w:t>
      </w:r>
    </w:p>
    <w:p w14:paraId="07B12D87" w14:textId="77777777" w:rsidR="00590358" w:rsidRDefault="00590358" w:rsidP="00590358">
      <w:r>
        <w:t>text here</w:t>
      </w:r>
    </w:p>
    <w:p w14:paraId="28C52440" w14:textId="77777777" w:rsidR="00590358" w:rsidRDefault="00590358" w:rsidP="00EF373B"/>
    <w:p w14:paraId="29A68889" w14:textId="065DB3AC" w:rsidR="00590358" w:rsidRDefault="00590358" w:rsidP="00590358">
      <w:pPr>
        <w:pStyle w:val="Heading1"/>
        <w:rPr>
          <w:noProof w:val="0"/>
        </w:rPr>
      </w:pPr>
      <w:bookmarkStart w:id="10" w:name="_Toc22120115"/>
      <w:bookmarkStart w:id="11" w:name="_Toc182262318"/>
      <w:r w:rsidRPr="00204DD9">
        <w:lastRenderedPageBreak/>
        <w:t>Findings and Conclusions</w:t>
      </w:r>
      <w:bookmarkEnd w:id="11"/>
      <w:r>
        <w:rPr>
          <w:noProof w:val="0"/>
        </w:rPr>
        <w:t xml:space="preserve"> </w:t>
      </w:r>
    </w:p>
    <w:p w14:paraId="65114F1C" w14:textId="2E4D59F8" w:rsidR="00590358" w:rsidRDefault="00590358" w:rsidP="00590358">
      <w:r>
        <w:t>text here</w:t>
      </w:r>
    </w:p>
    <w:p w14:paraId="6C717D19" w14:textId="77777777" w:rsidR="005D517A" w:rsidRDefault="005D517A" w:rsidP="005D517A">
      <w:pPr>
        <w:pStyle w:val="Guidancenotes"/>
      </w:pPr>
      <w:r>
        <w:t>In this section, begin by summarising the analysis approach and any general findings.</w:t>
      </w:r>
    </w:p>
    <w:p w14:paraId="58D92AFB" w14:textId="77777777" w:rsidR="005D517A" w:rsidRDefault="005D517A" w:rsidP="005D517A">
      <w:pPr>
        <w:pStyle w:val="Guidancenotes"/>
      </w:pPr>
      <w:r>
        <w:t>Summarise findings from visualisations and statistical analyses, focusing on major trends and relationships within the data.</w:t>
      </w:r>
    </w:p>
    <w:p w14:paraId="1E52C59D" w14:textId="77777777" w:rsidR="005D517A" w:rsidRDefault="005D517A" w:rsidP="005D517A">
      <w:pPr>
        <w:pStyle w:val="Guidancenotes"/>
      </w:pPr>
      <w:r>
        <w:t>Provide a comparison with literature or expected patterns in the field, discussing any similarities or deviations.</w:t>
      </w:r>
    </w:p>
    <w:p w14:paraId="6873D71F" w14:textId="77777777" w:rsidR="005D517A" w:rsidRDefault="005D517A" w:rsidP="005D517A">
      <w:pPr>
        <w:pStyle w:val="Guidancenotes"/>
      </w:pPr>
      <w:r>
        <w:t xml:space="preserve">Address potential limitations or biases that may have affected your </w:t>
      </w:r>
      <w:proofErr w:type="gramStart"/>
      <w:r>
        <w:t>analysis, and</w:t>
      </w:r>
      <w:proofErr w:type="gramEnd"/>
      <w:r>
        <w:t xml:space="preserve"> consider alternative explanations for the findings.</w:t>
      </w:r>
    </w:p>
    <w:p w14:paraId="379C1C97" w14:textId="77777777" w:rsidR="005D517A" w:rsidRDefault="005D517A" w:rsidP="005D517A">
      <w:pPr>
        <w:pStyle w:val="Guidancenotes"/>
      </w:pPr>
      <w:r>
        <w:t>End with a concluding paragraph that synthesises the insights gained from the analysis.</w:t>
      </w:r>
    </w:p>
    <w:p w14:paraId="0BB0C289" w14:textId="005E2AC9" w:rsidR="00590358" w:rsidRDefault="00590358" w:rsidP="005D517A">
      <w:pPr>
        <w:pStyle w:val="Guidancenotes"/>
      </w:pPr>
      <w:r>
        <w:t>Draw meaningful conclusions from the visualisations</w:t>
      </w:r>
    </w:p>
    <w:p w14:paraId="1723C79B" w14:textId="77777777" w:rsidR="00590358" w:rsidRDefault="00590358" w:rsidP="00590358">
      <w:pPr>
        <w:pStyle w:val="Guidancenotes"/>
      </w:pPr>
      <w:r>
        <w:t>Address potential limitations and biases</w:t>
      </w:r>
    </w:p>
    <w:p w14:paraId="5C11B58D" w14:textId="77777777" w:rsidR="00590358" w:rsidRDefault="00590358" w:rsidP="00590358">
      <w:pPr>
        <w:pStyle w:val="Guidancenotes"/>
      </w:pPr>
      <w:r>
        <w:t>Include proper citations following the IEEE format</w:t>
      </w:r>
    </w:p>
    <w:p w14:paraId="2E6EBF83" w14:textId="77777777" w:rsidR="00590358" w:rsidRDefault="00590358" w:rsidP="00590358">
      <w:pPr>
        <w:pStyle w:val="Guidancenotes"/>
      </w:pPr>
      <w:r>
        <w:t>Create an engaging narrative connecting visualisations</w:t>
      </w:r>
    </w:p>
    <w:p w14:paraId="69B5BD88" w14:textId="77777777" w:rsidR="00590358" w:rsidRDefault="00590358" w:rsidP="00590358">
      <w:pPr>
        <w:pStyle w:val="Guidancenotes"/>
      </w:pPr>
      <w:r>
        <w:t>Provide a summary of findings and limitations</w:t>
      </w:r>
    </w:p>
    <w:p w14:paraId="7C350C67" w14:textId="77777777" w:rsidR="00590358" w:rsidRDefault="00590358" w:rsidP="00590358">
      <w:pPr>
        <w:pStyle w:val="Guidancenotes"/>
      </w:pPr>
      <w:r>
        <w:t xml:space="preserve">Provide concluding remarks </w:t>
      </w:r>
    </w:p>
    <w:p w14:paraId="352DEB87" w14:textId="77777777" w:rsidR="00590358" w:rsidRDefault="00590358" w:rsidP="00590358"/>
    <w:p w14:paraId="41274992" w14:textId="77777777" w:rsidR="00590358" w:rsidRPr="00590358" w:rsidRDefault="00590358" w:rsidP="00590358"/>
    <w:p w14:paraId="1135236B" w14:textId="77777777" w:rsidR="003D5F11" w:rsidRPr="003D5F11" w:rsidRDefault="003D5F11" w:rsidP="003D5F11"/>
    <w:bookmarkEnd w:id="10"/>
    <w:p w14:paraId="2A1B33BA" w14:textId="77777777" w:rsidR="00220E4E" w:rsidRPr="00220E4E" w:rsidRDefault="00220E4E" w:rsidP="00220E4E"/>
    <w:p w14:paraId="3CC9DF26" w14:textId="77777777" w:rsidR="00F24771" w:rsidRDefault="00F24771" w:rsidP="00EF373B"/>
    <w:p w14:paraId="7CDF1942" w14:textId="77777777" w:rsidR="00EE00C3" w:rsidRDefault="00EE00C3" w:rsidP="00EE00C3"/>
    <w:p w14:paraId="5F4C173D" w14:textId="77777777" w:rsidR="00EE00C3" w:rsidRDefault="00EE00C3" w:rsidP="00EE00C3"/>
    <w:p w14:paraId="5A7F3E12" w14:textId="77777777" w:rsidR="00EE00C3" w:rsidRDefault="00EE00C3" w:rsidP="00EE00C3"/>
    <w:p w14:paraId="4AB994E8" w14:textId="77777777" w:rsidR="009F7F22" w:rsidRPr="00607F45" w:rsidRDefault="009F7F22" w:rsidP="00EF373B"/>
    <w:p w14:paraId="46D4B9E5" w14:textId="5B574B6A" w:rsidR="002B750B" w:rsidRPr="00607F45" w:rsidRDefault="002B6EC2" w:rsidP="009846EC">
      <w:pPr>
        <w:pStyle w:val="Headingbackmatter"/>
      </w:pPr>
      <w:bookmarkStart w:id="12" w:name="_Toc182262319"/>
      <w:r w:rsidRPr="00607F45">
        <w:lastRenderedPageBreak/>
        <w:t>Reference</w:t>
      </w:r>
      <w:r w:rsidR="00D56578">
        <w:t>s</w:t>
      </w:r>
      <w:bookmarkEnd w:id="12"/>
    </w:p>
    <w:p w14:paraId="3F9C2D1E" w14:textId="40056B97" w:rsidR="00B223D7" w:rsidRPr="00607F45" w:rsidRDefault="00B223D7" w:rsidP="00B223D7">
      <w:r w:rsidRPr="00607F45">
        <w:t xml:space="preserve">Insert </w:t>
      </w:r>
      <w:r w:rsidR="003D5F11">
        <w:t>the list of your references here</w:t>
      </w:r>
      <w:r w:rsidR="008E17EF">
        <w:t>.</w:t>
      </w:r>
      <w:r w:rsidR="003D5F11">
        <w:t xml:space="preserve"> </w:t>
      </w:r>
    </w:p>
    <w:p w14:paraId="3DCC7AD2" w14:textId="77777777" w:rsidR="00B223D7" w:rsidRDefault="00B223D7" w:rsidP="00B223D7"/>
    <w:p w14:paraId="69EC6533" w14:textId="0461FA50" w:rsidR="00C57EB6" w:rsidRPr="00607F45" w:rsidRDefault="002B6EC2" w:rsidP="002B6EC2">
      <w:pPr>
        <w:pStyle w:val="Guidancenotes"/>
      </w:pPr>
      <w:r w:rsidRPr="00607F45">
        <w:t xml:space="preserve">You should include your reference list at the end of your </w:t>
      </w:r>
      <w:r w:rsidR="00D364CF">
        <w:t>report</w:t>
      </w:r>
      <w:r w:rsidRPr="00607F45">
        <w:t xml:space="preserve"> but before the appendi</w:t>
      </w:r>
      <w:r w:rsidR="00D364CF">
        <w:t>ces</w:t>
      </w:r>
      <w:r w:rsidRPr="00607F45">
        <w:t xml:space="preserve">. You must ensure you use the appropriate </w:t>
      </w:r>
      <w:r w:rsidR="00D364CF">
        <w:t xml:space="preserve">IEEE </w:t>
      </w:r>
      <w:r w:rsidRPr="00607F45">
        <w:t xml:space="preserve">format for your subject area. </w:t>
      </w:r>
    </w:p>
    <w:p w14:paraId="6C285352" w14:textId="543B7DEF" w:rsidR="00D364CF" w:rsidRDefault="00D364CF" w:rsidP="00D364CF">
      <w:pPr>
        <w:pStyle w:val="Guidancenotes"/>
      </w:pPr>
      <w:r>
        <w:t xml:space="preserve">Your referencing must use the </w:t>
      </w:r>
      <w:hyperlink r:id="rId9" w:history="1">
        <w:r w:rsidRPr="00DC2422">
          <w:rPr>
            <w:rStyle w:val="Hyperlink"/>
          </w:rPr>
          <w:t>IEEE referencing style IEEE Citation Guidelines</w:t>
        </w:r>
      </w:hyperlink>
      <w:r>
        <w:t xml:space="preserve">. </w:t>
      </w:r>
    </w:p>
    <w:p w14:paraId="60E05145" w14:textId="77777777" w:rsidR="003D5F11" w:rsidRDefault="00D364CF" w:rsidP="00D364CF">
      <w:pPr>
        <w:pStyle w:val="Guidancenotes"/>
      </w:pPr>
      <w:r>
        <w:t xml:space="preserve">It is highly recommended that you use reference management software such as RefWorks that is provided by the university. </w:t>
      </w:r>
    </w:p>
    <w:p w14:paraId="2CF33BA8" w14:textId="219EB707" w:rsidR="00EF373B" w:rsidRPr="00607F45" w:rsidRDefault="00D364CF" w:rsidP="00D364CF">
      <w:pPr>
        <w:pStyle w:val="Guidancenotes"/>
      </w:pPr>
      <w:r>
        <w:t xml:space="preserve">It is your responsibility to ensure that you have </w:t>
      </w:r>
      <w:proofErr w:type="gramStart"/>
      <w:r>
        <w:t>actually read</w:t>
      </w:r>
      <w:proofErr w:type="gramEnd"/>
      <w:r>
        <w:t xml:space="preserve"> all the material you reference, and that the references provided in your report are legitimate and NOT </w:t>
      </w:r>
      <w:r w:rsidR="00DC2422">
        <w:t>AI-generated</w:t>
      </w:r>
      <w:r>
        <w:t>.</w:t>
      </w:r>
    </w:p>
    <w:p w14:paraId="0A44659D" w14:textId="77777777" w:rsidR="00EF373B" w:rsidRPr="00607F45" w:rsidRDefault="00EF373B" w:rsidP="002B6EC2">
      <w:pPr>
        <w:pStyle w:val="Guidancenotes"/>
        <w:rPr>
          <w:color w:val="C00000"/>
        </w:rPr>
      </w:pPr>
      <w:r w:rsidRPr="00607F45">
        <w:rPr>
          <w:color w:val="C00000"/>
        </w:rPr>
        <w:t>A Note about EndNote</w:t>
      </w:r>
    </w:p>
    <w:p w14:paraId="7CFAF9BE" w14:textId="189ABA15" w:rsidR="00EF373B" w:rsidRPr="00607F45" w:rsidRDefault="00EF373B" w:rsidP="002B6EC2">
      <w:pPr>
        <w:pStyle w:val="Guidancenotes"/>
      </w:pPr>
      <w:r w:rsidRPr="00607F45">
        <w:t xml:space="preserve">If you are using EndNote for your references, your reference list will initially appear below the appendix. You can cut and paste it to this </w:t>
      </w:r>
      <w:proofErr w:type="gramStart"/>
      <w:r w:rsidRPr="00607F45">
        <w:t>page</w:t>
      </w:r>
      <w:proofErr w:type="gramEnd"/>
      <w:r w:rsidRPr="00607F45">
        <w:t xml:space="preserve"> and it will stay here.</w:t>
      </w:r>
    </w:p>
    <w:p w14:paraId="434BF9B1" w14:textId="77777777" w:rsidR="00C57EB6" w:rsidRPr="00607F45" w:rsidRDefault="00C57EB6" w:rsidP="00C57EB6"/>
    <w:p w14:paraId="033021C3" w14:textId="77777777" w:rsidR="00C57EB6" w:rsidRPr="00607F45" w:rsidRDefault="00C57EB6" w:rsidP="00C57EB6">
      <w:pPr>
        <w:pStyle w:val="Guidancenotes"/>
      </w:pPr>
      <w:r w:rsidRPr="00607F45">
        <w:t xml:space="preserve">Below this line is a hidden Section Break (Next Page). </w:t>
      </w:r>
      <w:r w:rsidRPr="00607F45">
        <w:rPr>
          <w:u w:val="single"/>
        </w:rPr>
        <w:t>DO NOT DELETE THIS!</w:t>
      </w:r>
      <w:r w:rsidRPr="00607F45">
        <w:br/>
        <w:t>You can see hidden elements by using the Show/Hide option (</w:t>
      </w:r>
      <w:r w:rsidRPr="00607F45">
        <w:rPr>
          <w:noProof/>
          <w:lang w:eastAsia="en-GB"/>
        </w:rPr>
        <w:drawing>
          <wp:inline distT="0" distB="0" distL="0" distR="0" wp14:anchorId="66B33C92" wp14:editId="0527A275">
            <wp:extent cx="167489" cy="142676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644" cy="15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F45">
        <w:t>) on the home ribbon.</w:t>
      </w:r>
    </w:p>
    <w:p w14:paraId="688BD982" w14:textId="77777777" w:rsidR="00C57EB6" w:rsidRPr="00607F45" w:rsidRDefault="00C57EB6" w:rsidP="00C57EB6"/>
    <w:p w14:paraId="58242C62" w14:textId="77777777" w:rsidR="00C57EB6" w:rsidRPr="00607F45" w:rsidRDefault="00C57EB6" w:rsidP="00C57EB6">
      <w:pPr>
        <w:sectPr w:rsidR="00C57EB6" w:rsidRPr="00607F45" w:rsidSect="000C76E1">
          <w:footerReference w:type="default" r:id="rId11"/>
          <w:pgSz w:w="11906" w:h="16838"/>
          <w:pgMar w:top="1134" w:right="1134" w:bottom="1134" w:left="1134" w:header="709" w:footer="709" w:gutter="0"/>
          <w:pgNumType w:start="1"/>
          <w:cols w:space="708"/>
          <w:docGrid w:linePitch="360"/>
        </w:sectPr>
      </w:pPr>
    </w:p>
    <w:p w14:paraId="1A42A0E9" w14:textId="7BF9F2F5" w:rsidR="00732FAA" w:rsidRPr="00F5339F" w:rsidRDefault="00732FAA" w:rsidP="00732FAA">
      <w:pPr>
        <w:pStyle w:val="Appendixes"/>
      </w:pPr>
      <w:bookmarkStart w:id="13" w:name="_Toc172119408"/>
      <w:bookmarkStart w:id="14" w:name="_Toc182262320"/>
      <w:r w:rsidRPr="00F5339F">
        <w:lastRenderedPageBreak/>
        <w:t>Appendi</w:t>
      </w:r>
      <w:r w:rsidR="0091442A">
        <w:t>c</w:t>
      </w:r>
      <w:r w:rsidRPr="00F5339F">
        <w:t>es</w:t>
      </w:r>
      <w:bookmarkEnd w:id="13"/>
      <w:bookmarkEnd w:id="14"/>
    </w:p>
    <w:p w14:paraId="2676782C" w14:textId="77777777" w:rsidR="003F024F" w:rsidRDefault="003F024F" w:rsidP="003F024F">
      <w:pPr>
        <w:pStyle w:val="Guidancenotes"/>
      </w:pPr>
      <w:r>
        <w:t>Place any supplementary data, code, or additional visuals in the appendices. Note that Appendices are optional and should only include information supporting your main report.</w:t>
      </w:r>
    </w:p>
    <w:p w14:paraId="421CBC68" w14:textId="77777777" w:rsidR="003F024F" w:rsidRDefault="00732FAA" w:rsidP="00732FAA">
      <w:pPr>
        <w:pStyle w:val="Guidancenotes"/>
      </w:pPr>
      <w:r>
        <w:t xml:space="preserve">Appendices appear after references. </w:t>
      </w:r>
    </w:p>
    <w:p w14:paraId="07351497" w14:textId="27CEC307" w:rsidR="001726FB" w:rsidRDefault="001726FB" w:rsidP="00732FAA">
      <w:pPr>
        <w:pStyle w:val="Guidancenotes"/>
      </w:pPr>
      <w:r>
        <w:t>A</w:t>
      </w:r>
      <w:r w:rsidR="00732FAA">
        <w:t xml:space="preserve">ppendices are </w:t>
      </w:r>
      <w:r w:rsidRPr="001726FB">
        <w:t xml:space="preserve">additional information and should not be </w:t>
      </w:r>
      <w:r>
        <w:t>considered as a part of your report.</w:t>
      </w:r>
    </w:p>
    <w:p w14:paraId="0C64CCEE" w14:textId="1D37675A" w:rsidR="00732FAA" w:rsidRDefault="00732FAA" w:rsidP="00732FAA">
      <w:pPr>
        <w:pStyle w:val="Guidancenotes"/>
      </w:pPr>
      <w:r>
        <w:t xml:space="preserve">Refer readers to an appendix using a phrase such as </w:t>
      </w:r>
      <w:r w:rsidR="001726FB">
        <w:t>“</w:t>
      </w:r>
      <w:r w:rsidR="003F024F">
        <w:t xml:space="preserve">see </w:t>
      </w:r>
      <w:r>
        <w:t>Appendix A for further details</w:t>
      </w:r>
      <w:r w:rsidR="001726FB">
        <w:t>”</w:t>
      </w:r>
      <w:r>
        <w:t xml:space="preserve">. </w:t>
      </w:r>
    </w:p>
    <w:p w14:paraId="34137C86" w14:textId="26AE8B38" w:rsidR="00EE13A2" w:rsidRPr="00607F45" w:rsidRDefault="00EE13A2" w:rsidP="00EE13A2">
      <w:pPr>
        <w:pStyle w:val="Guidancenotes"/>
        <w:rPr>
          <w:noProof/>
        </w:rPr>
      </w:pPr>
      <w:r w:rsidRPr="00607F45">
        <w:rPr>
          <w:noProof/>
        </w:rPr>
        <w:t xml:space="preserve">Use </w:t>
      </w:r>
      <w:r w:rsidR="003D5F11">
        <w:rPr>
          <w:noProof/>
        </w:rPr>
        <w:t>the </w:t>
      </w:r>
      <w:r w:rsidRPr="00607F45">
        <w:rPr>
          <w:noProof/>
        </w:rPr>
        <w:t>Heading back matter style for the headings of appendices.</w:t>
      </w:r>
    </w:p>
    <w:p w14:paraId="002F5D1B" w14:textId="1EDABD29" w:rsidR="00EE13A2" w:rsidRDefault="003276A2" w:rsidP="00732FAA">
      <w:pPr>
        <w:pStyle w:val="Guidancenotes"/>
      </w:pPr>
      <w:r>
        <w:t>You</w:t>
      </w:r>
      <w:r w:rsidR="003D5F11">
        <w:t xml:space="preserve"> need to </w:t>
      </w:r>
      <w:r>
        <w:t>delete these guidelines</w:t>
      </w:r>
      <w:r w:rsidR="003D5F11">
        <w:t>,</w:t>
      </w:r>
      <w:r>
        <w:t xml:space="preserve"> but you need to leave the </w:t>
      </w:r>
      <w:r w:rsidR="006667CE">
        <w:t xml:space="preserve">rest of </w:t>
      </w:r>
      <w:r w:rsidR="003D5F11">
        <w:t>the </w:t>
      </w:r>
      <w:r>
        <w:t>page black with “</w:t>
      </w:r>
      <w:r w:rsidR="0091442A">
        <w:t>A</w:t>
      </w:r>
      <w:r w:rsidR="0091442A" w:rsidRPr="0091442A">
        <w:t>ppendices</w:t>
      </w:r>
      <w:r w:rsidR="006667CE">
        <w:t xml:space="preserve">” </w:t>
      </w:r>
      <w:r w:rsidR="003D5F11">
        <w:t>at</w:t>
      </w:r>
      <w:r w:rsidR="006667CE">
        <w:t xml:space="preserve"> the top.</w:t>
      </w:r>
    </w:p>
    <w:p w14:paraId="7DC675EF" w14:textId="77777777" w:rsidR="00732FAA" w:rsidRDefault="00732FAA" w:rsidP="00EF373B"/>
    <w:p w14:paraId="49A3F811" w14:textId="77777777" w:rsidR="00732FAA" w:rsidRDefault="00732FAA" w:rsidP="00EF373B"/>
    <w:p w14:paraId="22347EE4" w14:textId="77777777" w:rsidR="00732FAA" w:rsidRDefault="00732FAA" w:rsidP="00EF373B"/>
    <w:p w14:paraId="1326FE45" w14:textId="77777777" w:rsidR="00732FAA" w:rsidRDefault="00732FAA" w:rsidP="00EF373B"/>
    <w:p w14:paraId="37166884" w14:textId="77777777" w:rsidR="00732FAA" w:rsidRDefault="00732FAA" w:rsidP="00EF373B"/>
    <w:p w14:paraId="31AFFDE5" w14:textId="77777777" w:rsidR="00732FAA" w:rsidRDefault="00732FAA" w:rsidP="00EF373B"/>
    <w:p w14:paraId="2B1CBB89" w14:textId="77777777" w:rsidR="00732FAA" w:rsidRDefault="00732FAA" w:rsidP="00EF373B"/>
    <w:p w14:paraId="7B546FDD" w14:textId="77777777" w:rsidR="00732FAA" w:rsidRDefault="00732FAA" w:rsidP="00EF373B"/>
    <w:p w14:paraId="4E6D6759" w14:textId="77777777" w:rsidR="00732FAA" w:rsidRDefault="00732FAA" w:rsidP="00EF373B"/>
    <w:p w14:paraId="09657020" w14:textId="77777777" w:rsidR="00732FAA" w:rsidRDefault="00732FAA" w:rsidP="00EF373B"/>
    <w:p w14:paraId="5D0550D7" w14:textId="77777777" w:rsidR="00732FAA" w:rsidRDefault="00732FAA" w:rsidP="00EF373B"/>
    <w:p w14:paraId="539F2C90" w14:textId="13C18FB1" w:rsidR="00732FAA" w:rsidRDefault="00B223D7" w:rsidP="00B223D7">
      <w:pPr>
        <w:pStyle w:val="Headingbackmatter"/>
      </w:pPr>
      <w:bookmarkStart w:id="15" w:name="_Toc182262321"/>
      <w:r>
        <w:lastRenderedPageBreak/>
        <w:t>Appendix A</w:t>
      </w:r>
      <w:r w:rsidR="0033294B">
        <w:t xml:space="preserve">: </w:t>
      </w:r>
      <w:r w:rsidR="003D5F11">
        <w:t>Title</w:t>
      </w:r>
      <w:bookmarkEnd w:id="15"/>
      <w:r w:rsidR="003D5F11">
        <w:t xml:space="preserve"> </w:t>
      </w:r>
    </w:p>
    <w:p w14:paraId="00E03373" w14:textId="77777777" w:rsidR="00B223D7" w:rsidRPr="00607F45" w:rsidRDefault="00B223D7" w:rsidP="00B223D7">
      <w:r w:rsidRPr="00607F45">
        <w:t>Insert text here</w:t>
      </w:r>
    </w:p>
    <w:p w14:paraId="0B637084" w14:textId="77777777" w:rsidR="00B223D7" w:rsidRDefault="00B223D7" w:rsidP="00B223D7"/>
    <w:p w14:paraId="5A355171" w14:textId="315F5ED2" w:rsidR="0033294B" w:rsidRDefault="0033294B" w:rsidP="0033294B">
      <w:pPr>
        <w:pStyle w:val="Headingbackmatter"/>
      </w:pPr>
      <w:bookmarkStart w:id="16" w:name="_Toc182262322"/>
      <w:r>
        <w:lastRenderedPageBreak/>
        <w:t xml:space="preserve">Appendix B: </w:t>
      </w:r>
      <w:r w:rsidR="003D5F11">
        <w:t>Title</w:t>
      </w:r>
      <w:bookmarkEnd w:id="16"/>
      <w:r w:rsidR="003D5F11">
        <w:t xml:space="preserve"> </w:t>
      </w:r>
    </w:p>
    <w:p w14:paraId="4D23D1E2" w14:textId="6909BE5E" w:rsidR="00A2054E" w:rsidRPr="00A2054E" w:rsidRDefault="0033294B" w:rsidP="003D5F11">
      <w:r w:rsidRPr="00607F45">
        <w:t>Insert text here</w:t>
      </w:r>
    </w:p>
    <w:sectPr w:rsidR="00A2054E" w:rsidRPr="00A2054E" w:rsidSect="000C76E1">
      <w:footerReference w:type="default" r:id="rId12"/>
      <w:pgSz w:w="11906" w:h="16838"/>
      <w:pgMar w:top="1134" w:right="1134" w:bottom="1134" w:left="1134" w:header="709" w:footer="709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CCE2E" w14:textId="77777777" w:rsidR="00BD4510" w:rsidRDefault="00BD4510" w:rsidP="00531639">
      <w:pPr>
        <w:spacing w:after="0" w:line="240" w:lineRule="auto"/>
      </w:pPr>
      <w:r>
        <w:separator/>
      </w:r>
    </w:p>
    <w:p w14:paraId="4C0E5862" w14:textId="77777777" w:rsidR="00BD4510" w:rsidRDefault="00BD4510"/>
  </w:endnote>
  <w:endnote w:type="continuationSeparator" w:id="0">
    <w:p w14:paraId="00482DD9" w14:textId="77777777" w:rsidR="00BD4510" w:rsidRDefault="00BD4510" w:rsidP="00531639">
      <w:pPr>
        <w:spacing w:after="0" w:line="240" w:lineRule="auto"/>
      </w:pPr>
      <w:r>
        <w:continuationSeparator/>
      </w:r>
    </w:p>
    <w:p w14:paraId="6C1383BE" w14:textId="77777777" w:rsidR="00BD4510" w:rsidRDefault="00BD45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10583153"/>
      <w:docPartObj>
        <w:docPartGallery w:val="Page Numbers (Bottom of Page)"/>
        <w:docPartUnique/>
      </w:docPartObj>
    </w:sdtPr>
    <w:sdtEndPr>
      <w:rPr>
        <w:noProof/>
        <w:sz w:val="20"/>
        <w:szCs w:val="18"/>
      </w:rPr>
    </w:sdtEndPr>
    <w:sdtContent>
      <w:p w14:paraId="69C3D10C" w14:textId="77777777" w:rsidR="00771ACC" w:rsidRPr="008A7D19" w:rsidRDefault="00771ACC" w:rsidP="002B750B">
        <w:pPr>
          <w:pStyle w:val="Footer"/>
          <w:jc w:val="center"/>
          <w:rPr>
            <w:sz w:val="20"/>
            <w:szCs w:val="18"/>
          </w:rPr>
        </w:pPr>
        <w:r w:rsidRPr="008A7D19">
          <w:rPr>
            <w:sz w:val="20"/>
            <w:szCs w:val="18"/>
          </w:rPr>
          <w:fldChar w:fldCharType="begin"/>
        </w:r>
        <w:r w:rsidRPr="008A7D19">
          <w:rPr>
            <w:sz w:val="20"/>
            <w:szCs w:val="18"/>
          </w:rPr>
          <w:instrText xml:space="preserve"> PAGE   \* MERGEFORMAT </w:instrText>
        </w:r>
        <w:r w:rsidRPr="008A7D19">
          <w:rPr>
            <w:sz w:val="20"/>
            <w:szCs w:val="18"/>
          </w:rPr>
          <w:fldChar w:fldCharType="separate"/>
        </w:r>
        <w:r w:rsidRPr="008A7D19">
          <w:rPr>
            <w:noProof/>
            <w:sz w:val="20"/>
            <w:szCs w:val="18"/>
          </w:rPr>
          <w:t>7</w:t>
        </w:r>
        <w:r w:rsidRPr="008A7D19">
          <w:rPr>
            <w:noProof/>
            <w:sz w:val="20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3369106"/>
      <w:docPartObj>
        <w:docPartGallery w:val="Page Numbers (Bottom of Page)"/>
        <w:docPartUnique/>
      </w:docPartObj>
    </w:sdtPr>
    <w:sdtEndPr>
      <w:rPr>
        <w:noProof/>
        <w:sz w:val="20"/>
        <w:szCs w:val="18"/>
      </w:rPr>
    </w:sdtEndPr>
    <w:sdtContent>
      <w:p w14:paraId="2B698B69" w14:textId="77777777" w:rsidR="00771ACC" w:rsidRPr="00944D7F" w:rsidRDefault="00771ACC">
        <w:pPr>
          <w:pStyle w:val="Footer"/>
          <w:jc w:val="center"/>
          <w:rPr>
            <w:sz w:val="20"/>
            <w:szCs w:val="18"/>
          </w:rPr>
        </w:pPr>
        <w:r w:rsidRPr="00944D7F">
          <w:rPr>
            <w:sz w:val="20"/>
            <w:szCs w:val="18"/>
          </w:rPr>
          <w:fldChar w:fldCharType="begin"/>
        </w:r>
        <w:r w:rsidRPr="00944D7F">
          <w:rPr>
            <w:sz w:val="20"/>
            <w:szCs w:val="18"/>
          </w:rPr>
          <w:instrText xml:space="preserve"> PAGE   \* MERGEFORMAT </w:instrText>
        </w:r>
        <w:r w:rsidRPr="00944D7F">
          <w:rPr>
            <w:sz w:val="20"/>
            <w:szCs w:val="18"/>
          </w:rPr>
          <w:fldChar w:fldCharType="separate"/>
        </w:r>
        <w:r w:rsidRPr="00944D7F">
          <w:rPr>
            <w:noProof/>
            <w:sz w:val="20"/>
            <w:szCs w:val="18"/>
          </w:rPr>
          <w:t>2</w:t>
        </w:r>
        <w:r w:rsidRPr="00944D7F">
          <w:rPr>
            <w:noProof/>
            <w:sz w:val="20"/>
            <w:szCs w:val="18"/>
          </w:rPr>
          <w:fldChar w:fldCharType="end"/>
        </w:r>
      </w:p>
    </w:sdtContent>
  </w:sdt>
  <w:p w14:paraId="0B1606D3" w14:textId="77777777" w:rsidR="00771ACC" w:rsidRDefault="00771A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74048923"/>
      <w:docPartObj>
        <w:docPartGallery w:val="Page Numbers (Bottom of Page)"/>
        <w:docPartUnique/>
      </w:docPartObj>
    </w:sdtPr>
    <w:sdtEndPr>
      <w:rPr>
        <w:noProof/>
        <w:sz w:val="20"/>
        <w:szCs w:val="18"/>
      </w:rPr>
    </w:sdtEndPr>
    <w:sdtContent>
      <w:p w14:paraId="01B0E567" w14:textId="77777777" w:rsidR="00771ACC" w:rsidRPr="00AE7211" w:rsidRDefault="00771ACC" w:rsidP="002B750B">
        <w:pPr>
          <w:pStyle w:val="Footer"/>
          <w:jc w:val="center"/>
          <w:rPr>
            <w:sz w:val="20"/>
            <w:szCs w:val="18"/>
          </w:rPr>
        </w:pPr>
        <w:r w:rsidRPr="00AE7211">
          <w:rPr>
            <w:sz w:val="20"/>
            <w:szCs w:val="18"/>
          </w:rPr>
          <w:fldChar w:fldCharType="begin"/>
        </w:r>
        <w:r w:rsidRPr="00AE7211">
          <w:rPr>
            <w:sz w:val="20"/>
            <w:szCs w:val="18"/>
          </w:rPr>
          <w:instrText xml:space="preserve"> PAGE   \* MERGEFORMAT </w:instrText>
        </w:r>
        <w:r w:rsidRPr="00AE7211">
          <w:rPr>
            <w:sz w:val="20"/>
            <w:szCs w:val="18"/>
          </w:rPr>
          <w:fldChar w:fldCharType="separate"/>
        </w:r>
        <w:r w:rsidRPr="00AE7211">
          <w:rPr>
            <w:noProof/>
            <w:sz w:val="20"/>
            <w:szCs w:val="18"/>
          </w:rPr>
          <w:t>I</w:t>
        </w:r>
        <w:r w:rsidRPr="00AE7211">
          <w:rPr>
            <w:noProof/>
            <w:sz w:val="20"/>
            <w:szCs w:val="18"/>
          </w:rPr>
          <w:fldChar w:fldCharType="end"/>
        </w:r>
      </w:p>
    </w:sdtContent>
  </w:sdt>
  <w:p w14:paraId="7A5D4E32" w14:textId="77777777" w:rsidR="00771ACC" w:rsidRDefault="00771A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46B15" w14:textId="77777777" w:rsidR="00BD4510" w:rsidRDefault="00BD4510" w:rsidP="00531639">
      <w:pPr>
        <w:spacing w:after="0" w:line="240" w:lineRule="auto"/>
      </w:pPr>
      <w:r>
        <w:separator/>
      </w:r>
    </w:p>
    <w:p w14:paraId="790CE9DB" w14:textId="77777777" w:rsidR="00BD4510" w:rsidRDefault="00BD4510"/>
  </w:footnote>
  <w:footnote w:type="continuationSeparator" w:id="0">
    <w:p w14:paraId="2E84B0A0" w14:textId="77777777" w:rsidR="00BD4510" w:rsidRDefault="00BD4510" w:rsidP="00531639">
      <w:pPr>
        <w:spacing w:after="0" w:line="240" w:lineRule="auto"/>
      </w:pPr>
      <w:r>
        <w:continuationSeparator/>
      </w:r>
    </w:p>
    <w:p w14:paraId="3378B295" w14:textId="77777777" w:rsidR="00BD4510" w:rsidRDefault="00BD45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A783B"/>
    <w:multiLevelType w:val="multilevel"/>
    <w:tmpl w:val="951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FEE2"/>
    <w:multiLevelType w:val="hybridMultilevel"/>
    <w:tmpl w:val="48766B68"/>
    <w:lvl w:ilvl="0" w:tplc="ECCCFB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C088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0D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82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4E9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EC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4EE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F0D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E45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84904"/>
    <w:multiLevelType w:val="hybridMultilevel"/>
    <w:tmpl w:val="DBACE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832C5"/>
    <w:multiLevelType w:val="hybridMultilevel"/>
    <w:tmpl w:val="03401972"/>
    <w:lvl w:ilvl="0" w:tplc="6EF090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7A6F13"/>
    <w:multiLevelType w:val="hybridMultilevel"/>
    <w:tmpl w:val="FFFFFFFF"/>
    <w:lvl w:ilvl="0" w:tplc="3490C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01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23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DAD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00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E1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D4F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C85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487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82EB9"/>
    <w:multiLevelType w:val="multilevel"/>
    <w:tmpl w:val="643A7B7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specVanish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9055C8B"/>
    <w:multiLevelType w:val="hybridMultilevel"/>
    <w:tmpl w:val="02220F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360C3A"/>
    <w:multiLevelType w:val="hybridMultilevel"/>
    <w:tmpl w:val="A31E36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3722603">
    <w:abstractNumId w:val="5"/>
  </w:num>
  <w:num w:numId="2" w16cid:durableId="1024789796">
    <w:abstractNumId w:val="3"/>
  </w:num>
  <w:num w:numId="3" w16cid:durableId="1365248450">
    <w:abstractNumId w:val="2"/>
  </w:num>
  <w:num w:numId="4" w16cid:durableId="1767461938">
    <w:abstractNumId w:val="6"/>
  </w:num>
  <w:num w:numId="5" w16cid:durableId="1967000224">
    <w:abstractNumId w:val="7"/>
  </w:num>
  <w:num w:numId="6" w16cid:durableId="1492018170">
    <w:abstractNumId w:val="1"/>
  </w:num>
  <w:num w:numId="7" w16cid:durableId="1359893545">
    <w:abstractNumId w:val="4"/>
  </w:num>
  <w:num w:numId="8" w16cid:durableId="104930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axNDQztTAxMrM0MDVX0lEKTi0uzszPAykwqgUAUSPwdiwAAAA="/>
  </w:docVars>
  <w:rsids>
    <w:rsidRoot w:val="00C463B0"/>
    <w:rsid w:val="00003203"/>
    <w:rsid w:val="00003C2E"/>
    <w:rsid w:val="000154BE"/>
    <w:rsid w:val="0002777E"/>
    <w:rsid w:val="00034F25"/>
    <w:rsid w:val="00047584"/>
    <w:rsid w:val="00052D0A"/>
    <w:rsid w:val="00062F3F"/>
    <w:rsid w:val="000722B3"/>
    <w:rsid w:val="00074272"/>
    <w:rsid w:val="00080310"/>
    <w:rsid w:val="00080B2A"/>
    <w:rsid w:val="0009472B"/>
    <w:rsid w:val="000A4A10"/>
    <w:rsid w:val="000A4CB5"/>
    <w:rsid w:val="000A6877"/>
    <w:rsid w:val="000B36A4"/>
    <w:rsid w:val="000C76E1"/>
    <w:rsid w:val="000D2F7C"/>
    <w:rsid w:val="000F237B"/>
    <w:rsid w:val="000F54BA"/>
    <w:rsid w:val="00100237"/>
    <w:rsid w:val="00117B07"/>
    <w:rsid w:val="0014161E"/>
    <w:rsid w:val="00142D46"/>
    <w:rsid w:val="001466C3"/>
    <w:rsid w:val="00155026"/>
    <w:rsid w:val="0015778F"/>
    <w:rsid w:val="00160AAD"/>
    <w:rsid w:val="00166D20"/>
    <w:rsid w:val="00170738"/>
    <w:rsid w:val="001726FB"/>
    <w:rsid w:val="00183C2E"/>
    <w:rsid w:val="00184A38"/>
    <w:rsid w:val="001C1B98"/>
    <w:rsid w:val="001C4106"/>
    <w:rsid w:val="001D0702"/>
    <w:rsid w:val="001D105A"/>
    <w:rsid w:val="001D1566"/>
    <w:rsid w:val="001D23F9"/>
    <w:rsid w:val="001F2DBD"/>
    <w:rsid w:val="001F3D5A"/>
    <w:rsid w:val="00204DD9"/>
    <w:rsid w:val="00213E5E"/>
    <w:rsid w:val="002205DE"/>
    <w:rsid w:val="00220E4E"/>
    <w:rsid w:val="002561DF"/>
    <w:rsid w:val="002653BE"/>
    <w:rsid w:val="00266134"/>
    <w:rsid w:val="0027204D"/>
    <w:rsid w:val="00275D07"/>
    <w:rsid w:val="002938CF"/>
    <w:rsid w:val="00297F34"/>
    <w:rsid w:val="002A54E1"/>
    <w:rsid w:val="002B4362"/>
    <w:rsid w:val="002B6EC2"/>
    <w:rsid w:val="002B750B"/>
    <w:rsid w:val="002C0574"/>
    <w:rsid w:val="002C5AAF"/>
    <w:rsid w:val="002D1EC7"/>
    <w:rsid w:val="002D461C"/>
    <w:rsid w:val="002E19D2"/>
    <w:rsid w:val="002E5D85"/>
    <w:rsid w:val="002F12FF"/>
    <w:rsid w:val="002F29C9"/>
    <w:rsid w:val="002F5503"/>
    <w:rsid w:val="00315DA7"/>
    <w:rsid w:val="00315EB7"/>
    <w:rsid w:val="00317F80"/>
    <w:rsid w:val="003276A2"/>
    <w:rsid w:val="0033294B"/>
    <w:rsid w:val="00334FCF"/>
    <w:rsid w:val="00342297"/>
    <w:rsid w:val="00343771"/>
    <w:rsid w:val="00361CB5"/>
    <w:rsid w:val="003725AB"/>
    <w:rsid w:val="0038152A"/>
    <w:rsid w:val="003827E4"/>
    <w:rsid w:val="0038761F"/>
    <w:rsid w:val="00394318"/>
    <w:rsid w:val="003A5DCE"/>
    <w:rsid w:val="003B0D8E"/>
    <w:rsid w:val="003C0FA1"/>
    <w:rsid w:val="003D590A"/>
    <w:rsid w:val="003D5F11"/>
    <w:rsid w:val="003E5DA1"/>
    <w:rsid w:val="003E7D56"/>
    <w:rsid w:val="003F024F"/>
    <w:rsid w:val="003F652D"/>
    <w:rsid w:val="00414BDD"/>
    <w:rsid w:val="00415005"/>
    <w:rsid w:val="00436D32"/>
    <w:rsid w:val="00442613"/>
    <w:rsid w:val="00447C72"/>
    <w:rsid w:val="00450210"/>
    <w:rsid w:val="00460124"/>
    <w:rsid w:val="004637BF"/>
    <w:rsid w:val="004738F1"/>
    <w:rsid w:val="00473F43"/>
    <w:rsid w:val="00474D82"/>
    <w:rsid w:val="0048579B"/>
    <w:rsid w:val="00487EE0"/>
    <w:rsid w:val="0049502A"/>
    <w:rsid w:val="004A5230"/>
    <w:rsid w:val="004B6C7B"/>
    <w:rsid w:val="004D30DF"/>
    <w:rsid w:val="004D405E"/>
    <w:rsid w:val="004D4978"/>
    <w:rsid w:val="004F07B8"/>
    <w:rsid w:val="004F0F4B"/>
    <w:rsid w:val="005005CF"/>
    <w:rsid w:val="00500764"/>
    <w:rsid w:val="00502DF2"/>
    <w:rsid w:val="00503C6F"/>
    <w:rsid w:val="00503D95"/>
    <w:rsid w:val="0050621B"/>
    <w:rsid w:val="00511ACA"/>
    <w:rsid w:val="005217F9"/>
    <w:rsid w:val="005224A8"/>
    <w:rsid w:val="00531639"/>
    <w:rsid w:val="00532C67"/>
    <w:rsid w:val="00542438"/>
    <w:rsid w:val="00547921"/>
    <w:rsid w:val="00553307"/>
    <w:rsid w:val="00555FC6"/>
    <w:rsid w:val="00556279"/>
    <w:rsid w:val="0058250F"/>
    <w:rsid w:val="00590358"/>
    <w:rsid w:val="00597CBC"/>
    <w:rsid w:val="005A714D"/>
    <w:rsid w:val="005B2CE9"/>
    <w:rsid w:val="005C79F0"/>
    <w:rsid w:val="005D1919"/>
    <w:rsid w:val="005D1DF0"/>
    <w:rsid w:val="005D2AFB"/>
    <w:rsid w:val="005D517A"/>
    <w:rsid w:val="005D7635"/>
    <w:rsid w:val="005F5212"/>
    <w:rsid w:val="005F5DF8"/>
    <w:rsid w:val="0060191A"/>
    <w:rsid w:val="006032E3"/>
    <w:rsid w:val="00607F45"/>
    <w:rsid w:val="00611127"/>
    <w:rsid w:val="00623824"/>
    <w:rsid w:val="00623B11"/>
    <w:rsid w:val="00637F6F"/>
    <w:rsid w:val="006549D8"/>
    <w:rsid w:val="00655174"/>
    <w:rsid w:val="00660E2A"/>
    <w:rsid w:val="00660ECE"/>
    <w:rsid w:val="0066448F"/>
    <w:rsid w:val="006667CE"/>
    <w:rsid w:val="00666D85"/>
    <w:rsid w:val="00671324"/>
    <w:rsid w:val="00680029"/>
    <w:rsid w:val="00681D73"/>
    <w:rsid w:val="00695264"/>
    <w:rsid w:val="006B2710"/>
    <w:rsid w:val="006B3018"/>
    <w:rsid w:val="006B670D"/>
    <w:rsid w:val="006C2930"/>
    <w:rsid w:val="006C40B4"/>
    <w:rsid w:val="006D3005"/>
    <w:rsid w:val="006D56B2"/>
    <w:rsid w:val="006E0BE5"/>
    <w:rsid w:val="006E216E"/>
    <w:rsid w:val="006F091F"/>
    <w:rsid w:val="006F2BCF"/>
    <w:rsid w:val="00722F97"/>
    <w:rsid w:val="00732FAA"/>
    <w:rsid w:val="00743A9F"/>
    <w:rsid w:val="00751DE7"/>
    <w:rsid w:val="007528CB"/>
    <w:rsid w:val="0075721E"/>
    <w:rsid w:val="00771ACC"/>
    <w:rsid w:val="0078109E"/>
    <w:rsid w:val="00781E62"/>
    <w:rsid w:val="00784CFE"/>
    <w:rsid w:val="00794B11"/>
    <w:rsid w:val="00796CAE"/>
    <w:rsid w:val="007975F3"/>
    <w:rsid w:val="007A0AF5"/>
    <w:rsid w:val="007A1768"/>
    <w:rsid w:val="007B7531"/>
    <w:rsid w:val="007C43D3"/>
    <w:rsid w:val="007D4F90"/>
    <w:rsid w:val="007D656E"/>
    <w:rsid w:val="007F1558"/>
    <w:rsid w:val="007F6794"/>
    <w:rsid w:val="00801869"/>
    <w:rsid w:val="00802F46"/>
    <w:rsid w:val="008067C7"/>
    <w:rsid w:val="00807099"/>
    <w:rsid w:val="00807B13"/>
    <w:rsid w:val="00836763"/>
    <w:rsid w:val="008370C4"/>
    <w:rsid w:val="00845A8C"/>
    <w:rsid w:val="00845DEB"/>
    <w:rsid w:val="00846A8C"/>
    <w:rsid w:val="00850E01"/>
    <w:rsid w:val="00862D59"/>
    <w:rsid w:val="00880347"/>
    <w:rsid w:val="008960A9"/>
    <w:rsid w:val="008A402E"/>
    <w:rsid w:val="008A7D19"/>
    <w:rsid w:val="008B3859"/>
    <w:rsid w:val="008B5E60"/>
    <w:rsid w:val="008E17EF"/>
    <w:rsid w:val="0090298D"/>
    <w:rsid w:val="00905C13"/>
    <w:rsid w:val="0091442A"/>
    <w:rsid w:val="009153D2"/>
    <w:rsid w:val="009214E7"/>
    <w:rsid w:val="00924D75"/>
    <w:rsid w:val="00926395"/>
    <w:rsid w:val="009269EF"/>
    <w:rsid w:val="00937A3F"/>
    <w:rsid w:val="009431D7"/>
    <w:rsid w:val="00943F4B"/>
    <w:rsid w:val="00944D7F"/>
    <w:rsid w:val="00965B5A"/>
    <w:rsid w:val="00966628"/>
    <w:rsid w:val="00981CE1"/>
    <w:rsid w:val="009846EC"/>
    <w:rsid w:val="00987F73"/>
    <w:rsid w:val="00990BAD"/>
    <w:rsid w:val="009A04B0"/>
    <w:rsid w:val="009D0460"/>
    <w:rsid w:val="009F0E48"/>
    <w:rsid w:val="009F313A"/>
    <w:rsid w:val="009F7F22"/>
    <w:rsid w:val="00A06665"/>
    <w:rsid w:val="00A066F3"/>
    <w:rsid w:val="00A07BAC"/>
    <w:rsid w:val="00A2054E"/>
    <w:rsid w:val="00A2165D"/>
    <w:rsid w:val="00A216C3"/>
    <w:rsid w:val="00A30073"/>
    <w:rsid w:val="00A30A0E"/>
    <w:rsid w:val="00A312E2"/>
    <w:rsid w:val="00A35434"/>
    <w:rsid w:val="00A41353"/>
    <w:rsid w:val="00A41616"/>
    <w:rsid w:val="00A472FD"/>
    <w:rsid w:val="00A600C0"/>
    <w:rsid w:val="00A60553"/>
    <w:rsid w:val="00A61BEE"/>
    <w:rsid w:val="00A74750"/>
    <w:rsid w:val="00A74FC5"/>
    <w:rsid w:val="00A8346D"/>
    <w:rsid w:val="00A90199"/>
    <w:rsid w:val="00A97388"/>
    <w:rsid w:val="00A9794C"/>
    <w:rsid w:val="00AA5FCD"/>
    <w:rsid w:val="00AB69AE"/>
    <w:rsid w:val="00AD5C9A"/>
    <w:rsid w:val="00AE3C39"/>
    <w:rsid w:val="00AE7211"/>
    <w:rsid w:val="00AF4376"/>
    <w:rsid w:val="00B155FA"/>
    <w:rsid w:val="00B21072"/>
    <w:rsid w:val="00B223D7"/>
    <w:rsid w:val="00B36638"/>
    <w:rsid w:val="00B43007"/>
    <w:rsid w:val="00B57064"/>
    <w:rsid w:val="00B610AE"/>
    <w:rsid w:val="00B65CAE"/>
    <w:rsid w:val="00B7259D"/>
    <w:rsid w:val="00B764AB"/>
    <w:rsid w:val="00B80E12"/>
    <w:rsid w:val="00B83E27"/>
    <w:rsid w:val="00B8486B"/>
    <w:rsid w:val="00BA0A15"/>
    <w:rsid w:val="00BB3579"/>
    <w:rsid w:val="00BB7EA2"/>
    <w:rsid w:val="00BC31F3"/>
    <w:rsid w:val="00BD005C"/>
    <w:rsid w:val="00BD4510"/>
    <w:rsid w:val="00BD71F1"/>
    <w:rsid w:val="00BD7754"/>
    <w:rsid w:val="00BE0A8D"/>
    <w:rsid w:val="00BE2F13"/>
    <w:rsid w:val="00BF3FCA"/>
    <w:rsid w:val="00BF675A"/>
    <w:rsid w:val="00C023D7"/>
    <w:rsid w:val="00C0482E"/>
    <w:rsid w:val="00C066E4"/>
    <w:rsid w:val="00C07AD5"/>
    <w:rsid w:val="00C17D43"/>
    <w:rsid w:val="00C23A92"/>
    <w:rsid w:val="00C463B0"/>
    <w:rsid w:val="00C516A8"/>
    <w:rsid w:val="00C535C2"/>
    <w:rsid w:val="00C53DF2"/>
    <w:rsid w:val="00C553F9"/>
    <w:rsid w:val="00C57EB6"/>
    <w:rsid w:val="00C650B9"/>
    <w:rsid w:val="00C67D6A"/>
    <w:rsid w:val="00C70C16"/>
    <w:rsid w:val="00C71EE9"/>
    <w:rsid w:val="00C7231C"/>
    <w:rsid w:val="00C73182"/>
    <w:rsid w:val="00C75B5D"/>
    <w:rsid w:val="00C86E4B"/>
    <w:rsid w:val="00C967F1"/>
    <w:rsid w:val="00CA0E42"/>
    <w:rsid w:val="00CB6BE9"/>
    <w:rsid w:val="00CC4243"/>
    <w:rsid w:val="00D03B0E"/>
    <w:rsid w:val="00D221CD"/>
    <w:rsid w:val="00D2519F"/>
    <w:rsid w:val="00D364CF"/>
    <w:rsid w:val="00D41732"/>
    <w:rsid w:val="00D42406"/>
    <w:rsid w:val="00D43F5E"/>
    <w:rsid w:val="00D55919"/>
    <w:rsid w:val="00D56578"/>
    <w:rsid w:val="00D571CB"/>
    <w:rsid w:val="00D62BEF"/>
    <w:rsid w:val="00D66388"/>
    <w:rsid w:val="00D75A12"/>
    <w:rsid w:val="00D76585"/>
    <w:rsid w:val="00D83C29"/>
    <w:rsid w:val="00D923B8"/>
    <w:rsid w:val="00D97A29"/>
    <w:rsid w:val="00DA1E00"/>
    <w:rsid w:val="00DC0E07"/>
    <w:rsid w:val="00DC2422"/>
    <w:rsid w:val="00DD17B5"/>
    <w:rsid w:val="00DD17C4"/>
    <w:rsid w:val="00DD3D69"/>
    <w:rsid w:val="00DE2D33"/>
    <w:rsid w:val="00DF18F9"/>
    <w:rsid w:val="00DF599C"/>
    <w:rsid w:val="00E02105"/>
    <w:rsid w:val="00E034CE"/>
    <w:rsid w:val="00E11FFF"/>
    <w:rsid w:val="00E126FF"/>
    <w:rsid w:val="00E139BB"/>
    <w:rsid w:val="00E22A06"/>
    <w:rsid w:val="00E2490E"/>
    <w:rsid w:val="00E24C05"/>
    <w:rsid w:val="00E31391"/>
    <w:rsid w:val="00E35382"/>
    <w:rsid w:val="00E35E93"/>
    <w:rsid w:val="00E45A82"/>
    <w:rsid w:val="00E53E65"/>
    <w:rsid w:val="00E61E67"/>
    <w:rsid w:val="00E70753"/>
    <w:rsid w:val="00E7777A"/>
    <w:rsid w:val="00E84D96"/>
    <w:rsid w:val="00E86E59"/>
    <w:rsid w:val="00E94691"/>
    <w:rsid w:val="00EA00B2"/>
    <w:rsid w:val="00EB0B77"/>
    <w:rsid w:val="00EB7105"/>
    <w:rsid w:val="00EE00C3"/>
    <w:rsid w:val="00EE13A2"/>
    <w:rsid w:val="00EE17D6"/>
    <w:rsid w:val="00EF0233"/>
    <w:rsid w:val="00EF373B"/>
    <w:rsid w:val="00EF5D31"/>
    <w:rsid w:val="00EF7AD5"/>
    <w:rsid w:val="00F0037C"/>
    <w:rsid w:val="00F204D4"/>
    <w:rsid w:val="00F24771"/>
    <w:rsid w:val="00F4379B"/>
    <w:rsid w:val="00F52EA1"/>
    <w:rsid w:val="00F54A25"/>
    <w:rsid w:val="00F55FCD"/>
    <w:rsid w:val="00F65DA2"/>
    <w:rsid w:val="00F9343C"/>
    <w:rsid w:val="00F949C6"/>
    <w:rsid w:val="00F94E3C"/>
    <w:rsid w:val="00F965E4"/>
    <w:rsid w:val="00F97477"/>
    <w:rsid w:val="00FA10CF"/>
    <w:rsid w:val="00FB1D8A"/>
    <w:rsid w:val="00FB2D68"/>
    <w:rsid w:val="00FB6A9D"/>
    <w:rsid w:val="00FC2373"/>
    <w:rsid w:val="00FC3859"/>
    <w:rsid w:val="00FC3B14"/>
    <w:rsid w:val="00FC3DB2"/>
    <w:rsid w:val="00FE232B"/>
    <w:rsid w:val="00FE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E65F0"/>
  <w15:chartTrackingRefBased/>
  <w15:docId w15:val="{E732A402-8A90-4929-A74D-D5895780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EC7"/>
    <w:pPr>
      <w:spacing w:after="24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48F"/>
    <w:pPr>
      <w:keepNext/>
      <w:keepLines/>
      <w:pageBreakBefore/>
      <w:numPr>
        <w:numId w:val="1"/>
      </w:numPr>
      <w:spacing w:line="240" w:lineRule="auto"/>
      <w:outlineLvl w:val="0"/>
    </w:pPr>
    <w:rPr>
      <w:rFonts w:asciiTheme="majorHAnsi" w:eastAsiaTheme="majorEastAsia" w:hAnsiTheme="majorHAnsi" w:cstheme="majorBidi"/>
      <w:b/>
      <w:noProof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434"/>
    <w:pPr>
      <w:keepNext/>
      <w:keepLines/>
      <w:numPr>
        <w:ilvl w:val="1"/>
        <w:numId w:val="1"/>
      </w:numPr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434"/>
    <w:pPr>
      <w:keepNext/>
      <w:keepLines/>
      <w:numPr>
        <w:ilvl w:val="2"/>
        <w:numId w:val="1"/>
      </w:numPr>
      <w:spacing w:before="40" w:after="120" w:line="240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5434"/>
    <w:pPr>
      <w:numPr>
        <w:ilvl w:val="3"/>
        <w:numId w:val="1"/>
      </w:numPr>
      <w:spacing w:after="40" w:line="240" w:lineRule="auto"/>
      <w:outlineLvl w:val="3"/>
    </w:pPr>
    <w:rPr>
      <w:noProof/>
      <w:lang w:val="fr-F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A176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0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0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0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0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68"/>
    <w:rPr>
      <w:rFonts w:asciiTheme="majorHAnsi" w:eastAsiaTheme="majorEastAsia" w:hAnsiTheme="majorHAnsi" w:cstheme="majorBidi"/>
      <w:b/>
      <w:noProof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5434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35434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35434"/>
    <w:rPr>
      <w:noProof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68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0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0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E02105"/>
    <w:pPr>
      <w:spacing w:line="240" w:lineRule="auto"/>
    </w:pPr>
    <w:rPr>
      <w:iCs/>
      <w:sz w:val="20"/>
      <w:szCs w:val="18"/>
    </w:rPr>
  </w:style>
  <w:style w:type="paragraph" w:styleId="TOCHeading">
    <w:name w:val="TOC Heading"/>
    <w:basedOn w:val="Headingfrontmatter"/>
    <w:next w:val="Normal"/>
    <w:uiPriority w:val="39"/>
    <w:unhideWhenUsed/>
    <w:qFormat/>
    <w:rsid w:val="004D4978"/>
  </w:style>
  <w:style w:type="paragraph" w:styleId="ListParagraph">
    <w:name w:val="List Paragraph"/>
    <w:basedOn w:val="Normal"/>
    <w:uiPriority w:val="34"/>
    <w:qFormat/>
    <w:rsid w:val="00A90199"/>
    <w:pPr>
      <w:ind w:left="720"/>
      <w:contextualSpacing/>
    </w:pPr>
  </w:style>
  <w:style w:type="table" w:styleId="TableGrid">
    <w:name w:val="Table Grid"/>
    <w:basedOn w:val="TableNormal"/>
    <w:uiPriority w:val="39"/>
    <w:rsid w:val="002A5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frontmatter">
    <w:name w:val="Heading front matter"/>
    <w:basedOn w:val="Heading2"/>
    <w:next w:val="Normal"/>
    <w:qFormat/>
    <w:rsid w:val="002B750B"/>
    <w:pPr>
      <w:pageBreakBefore/>
      <w:numPr>
        <w:ilvl w:val="0"/>
        <w:numId w:val="0"/>
      </w:numPr>
    </w:pPr>
    <w:rPr>
      <w:sz w:val="32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2C5A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AAF"/>
  </w:style>
  <w:style w:type="paragraph" w:styleId="Header">
    <w:name w:val="header"/>
    <w:basedOn w:val="Normal"/>
    <w:link w:val="HeaderChar"/>
    <w:uiPriority w:val="99"/>
    <w:unhideWhenUsed/>
    <w:rsid w:val="005316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639"/>
  </w:style>
  <w:style w:type="paragraph" w:styleId="Quote">
    <w:name w:val="Quote"/>
    <w:basedOn w:val="Normal"/>
    <w:next w:val="Normal"/>
    <w:link w:val="QuoteChar"/>
    <w:uiPriority w:val="29"/>
    <w:qFormat/>
    <w:rsid w:val="00FC3B14"/>
    <w:pPr>
      <w:spacing w:before="120" w:after="360" w:line="240" w:lineRule="auto"/>
      <w:ind w:left="567" w:right="567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FC3B14"/>
    <w:rPr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204D4"/>
    <w:pPr>
      <w:jc w:val="center"/>
    </w:pPr>
    <w:rPr>
      <w:rFonts w:asciiTheme="majorHAnsi" w:hAnsiTheme="majorHAnsi" w:cstheme="minorHAnsi"/>
      <w:noProof/>
      <w:sz w:val="5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204D4"/>
    <w:rPr>
      <w:rFonts w:asciiTheme="majorHAnsi" w:hAnsiTheme="majorHAnsi" w:cstheme="minorHAnsi"/>
      <w:noProof/>
      <w:sz w:val="56"/>
      <w:szCs w:val="32"/>
    </w:rPr>
  </w:style>
  <w:style w:type="paragraph" w:styleId="Subtitle">
    <w:name w:val="Subtitle"/>
    <w:basedOn w:val="Normal"/>
    <w:next w:val="Normal"/>
    <w:link w:val="SubtitleChar"/>
    <w:uiPriority w:val="11"/>
    <w:rsid w:val="002B750B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750B"/>
    <w:rPr>
      <w:color w:val="5A5A5A" w:themeColor="text1" w:themeTint="A5"/>
      <w:spacing w:val="15"/>
    </w:rPr>
  </w:style>
  <w:style w:type="paragraph" w:styleId="TOC2">
    <w:name w:val="toc 2"/>
    <w:basedOn w:val="Normal"/>
    <w:next w:val="Normal"/>
    <w:autoRedefine/>
    <w:uiPriority w:val="39"/>
    <w:unhideWhenUsed/>
    <w:rsid w:val="004D497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D497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D497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571CB"/>
    <w:rPr>
      <w:color w:val="808080"/>
    </w:rPr>
  </w:style>
  <w:style w:type="paragraph" w:customStyle="1" w:styleId="Guidancenotes">
    <w:name w:val="Guidance notes"/>
    <w:basedOn w:val="Normal"/>
    <w:qFormat/>
    <w:rsid w:val="000722B3"/>
    <w:pPr>
      <w:pBdr>
        <w:left w:val="single" w:sz="18" w:space="4" w:color="C00000"/>
      </w:pBdr>
      <w:spacing w:after="0"/>
    </w:pPr>
    <w:rPr>
      <w:color w:val="1F3864" w:themeColor="accent5" w:themeShade="80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7635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5F5DF8"/>
    <w:pPr>
      <w:spacing w:after="0"/>
    </w:pPr>
  </w:style>
  <w:style w:type="paragraph" w:customStyle="1" w:styleId="Headingbackmatter">
    <w:name w:val="Heading back matter"/>
    <w:basedOn w:val="Heading1"/>
    <w:qFormat/>
    <w:rsid w:val="009846EC"/>
    <w:pPr>
      <w:numPr>
        <w:numId w:val="0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801869"/>
    <w:rPr>
      <w:color w:val="605E5C"/>
      <w:shd w:val="clear" w:color="auto" w:fill="E1DFDD"/>
    </w:rPr>
  </w:style>
  <w:style w:type="paragraph" w:customStyle="1" w:styleId="Captionextra">
    <w:name w:val="Caption extra"/>
    <w:basedOn w:val="Caption"/>
    <w:next w:val="Normal"/>
    <w:qFormat/>
    <w:rsid w:val="00E02105"/>
    <w:rPr>
      <w:noProof/>
      <w:lang w:val="en-US"/>
    </w:rPr>
  </w:style>
  <w:style w:type="paragraph" w:customStyle="1" w:styleId="Tabletext">
    <w:name w:val="Table text"/>
    <w:basedOn w:val="Normal"/>
    <w:qFormat/>
    <w:rsid w:val="00655174"/>
    <w:pPr>
      <w:spacing w:before="80" w:after="80" w:line="240" w:lineRule="auto"/>
    </w:pPr>
    <w:rPr>
      <w:sz w:val="20"/>
    </w:rPr>
  </w:style>
  <w:style w:type="table" w:styleId="GridTable1Light">
    <w:name w:val="Grid Table 1 Light"/>
    <w:basedOn w:val="TableNormal"/>
    <w:uiPriority w:val="46"/>
    <w:rsid w:val="001466C3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noafterspacing">
    <w:name w:val="Normal no after spacing"/>
    <w:basedOn w:val="Normal"/>
    <w:qFormat/>
    <w:rsid w:val="001466C3"/>
    <w:pPr>
      <w:spacing w:before="120" w:after="0"/>
    </w:pPr>
    <w:rPr>
      <w:rFonts w:eastAsiaTheme="minorHAnsi"/>
      <w:noProof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30073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A30A0E"/>
    <w:rPr>
      <w:color w:val="954F72" w:themeColor="followedHyperlink"/>
      <w:u w:val="single"/>
    </w:rPr>
  </w:style>
  <w:style w:type="paragraph" w:customStyle="1" w:styleId="Appendixes">
    <w:name w:val="Appendixes"/>
    <w:basedOn w:val="Heading1"/>
    <w:link w:val="AppendixesChar"/>
    <w:qFormat/>
    <w:rsid w:val="00732FAA"/>
    <w:pPr>
      <w:pageBreakBefore w:val="0"/>
      <w:numPr>
        <w:numId w:val="0"/>
      </w:numPr>
      <w:spacing w:before="360" w:after="80" w:line="360" w:lineRule="auto"/>
      <w:jc w:val="center"/>
    </w:pPr>
    <w:rPr>
      <w:rFonts w:ascii="Calibri" w:hAnsi="Calibri"/>
      <w:b w:val="0"/>
      <w:color w:val="000000" w:themeColor="text1"/>
      <w:sz w:val="40"/>
      <w:szCs w:val="40"/>
      <w:lang w:eastAsia="en-US"/>
    </w:rPr>
  </w:style>
  <w:style w:type="character" w:customStyle="1" w:styleId="AppendixesChar">
    <w:name w:val="Appendixes Char"/>
    <w:basedOn w:val="Heading1Char"/>
    <w:link w:val="Appendixes"/>
    <w:rsid w:val="00732FAA"/>
    <w:rPr>
      <w:rFonts w:ascii="Calibri" w:eastAsiaTheme="majorEastAsia" w:hAnsi="Calibri" w:cstheme="majorBidi"/>
      <w:b w:val="0"/>
      <w:noProof/>
      <w:color w:val="000000" w:themeColor="text1"/>
      <w:sz w:val="40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ieee-dataport.org/sites/default/files/analysis/27/IEEE%20Citation%20Guidelines.pdf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\Desktop\Dowloads\Dissertation_or_Projec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627C54A-45FA-4B73-B096-1F9D4E9E4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Dissertation_or_Project_template.dotx</Template>
  <TotalTime>155</TotalTime>
  <Pages>13</Pages>
  <Words>1533</Words>
  <Characters>8606</Characters>
  <Application>Microsoft Office Word</Application>
  <DocSecurity>0</DocSecurity>
  <Lines>286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Hull</Company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Mohammad Javaheri</cp:lastModifiedBy>
  <cp:revision>9</cp:revision>
  <cp:lastPrinted>2018-03-14T12:26:00Z</cp:lastPrinted>
  <dcterms:created xsi:type="dcterms:W3CDTF">2024-11-08T15:27:00Z</dcterms:created>
  <dcterms:modified xsi:type="dcterms:W3CDTF">2024-11-12T00:05:00Z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066b7041-4475-42c6-b5f3-b83f005efda0</vt:lpwstr>
  </property>
</Properties>
</file>